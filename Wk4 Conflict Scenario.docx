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lang w:val="en-US" w:eastAsia="en-US"/>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8"/>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hyperlink r:id="rId9" w:history="1">
                                <w:r w:rsidR="000462C4">
                                  <w:rPr>
                                    <w:rStyle w:val="Hyperlink"/>
                                    <w:rFonts w:asciiTheme="minorHAnsi" w:hAnsi="Cambria" w:cstheme="minorBidi"/>
                                    <w:color w:val="000000" w:themeColor="text1"/>
                                    <w:kern w:val="24"/>
                                    <w:sz w:val="14"/>
                                    <w:szCs w:val="14"/>
                                  </w:rPr>
                                  <w:t>CC 2.0 BY Matthew</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10"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134A13" w:rsidP="00B4431A">
                        <w:pPr>
                          <w:pStyle w:val="NormalWeb"/>
                          <w:spacing w:before="0" w:beforeAutospacing="0" w:after="0" w:afterAutospacing="0"/>
                        </w:pPr>
                        <w:hyperlink r:id="rId11" w:history="1">
                          <w:r w:rsidR="000462C4">
                            <w:rPr>
                              <w:rStyle w:val="Hyperlink"/>
                              <w:rFonts w:asciiTheme="minorHAnsi" w:hAnsi="Cambria" w:cstheme="minorBidi"/>
                              <w:color w:val="000000" w:themeColor="text1"/>
                              <w:kern w:val="24"/>
                              <w:sz w:val="14"/>
                              <w:szCs w:val="14"/>
                            </w:rPr>
                            <w:t>CC 2.0 BY Matthew</w:t>
                          </w:r>
                        </w:hyperlink>
                      </w:p>
                    </w:txbxContent>
                  </v:textbox>
                </v:rect>
              </v:group>
            </w:pict>
          </mc:Fallback>
        </mc:AlternateContent>
      </w:r>
      <w:r w:rsidRPr="00DE727E">
        <w:rPr>
          <w:noProof/>
          <w:lang w:val="en-US" w:eastAsia="en-US"/>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942947" w:rsidP="00B4431A">
                              <w:pPr>
                                <w:pStyle w:val="NormalWeb"/>
                                <w:spacing w:before="0" w:beforeAutospacing="0" w:after="0" w:afterAutospacing="0"/>
                              </w:pPr>
                              <w:hyperlink r:id="rId13" w:history="1">
                                <w:r w:rsidR="000462C4">
                                  <w:rPr>
                                    <w:rStyle w:val="Hyperlink"/>
                                    <w:rFonts w:asciiTheme="minorHAnsi" w:hAnsi="Cambria" w:cstheme="minorBidi"/>
                                    <w:color w:val="000000" w:themeColor="text1"/>
                                    <w:kern w:val="24"/>
                                    <w:sz w:val="10"/>
                                    <w:szCs w:val="10"/>
                                  </w:rPr>
                                  <w:t xml:space="preserve">CC SA 3.0 </w:t>
                                </w:r>
                              </w:hyperlink>
                              <w:hyperlink r:id="rId14" w:history="1">
                                <w:r w:rsidR="000462C4">
                                  <w:rPr>
                                    <w:rStyle w:val="Hyperlink"/>
                                    <w:rFonts w:asciiTheme="minorHAnsi" w:hAnsi="Cambria" w:cstheme="minorBidi"/>
                                    <w:color w:val="000000" w:themeColor="text1"/>
                                    <w:kern w:val="24"/>
                                    <w:sz w:val="10"/>
                                    <w:szCs w:val="10"/>
                                  </w:rPr>
                                  <w:t>Unported</w:t>
                                </w:r>
                              </w:hyperlink>
                              <w:hyperlink r:id="rId15"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6"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134A13" w:rsidP="00B4431A">
                        <w:pPr>
                          <w:pStyle w:val="NormalWeb"/>
                          <w:spacing w:before="0" w:beforeAutospacing="0" w:after="0" w:afterAutospacing="0"/>
                        </w:pPr>
                        <w:hyperlink r:id="rId17" w:history="1">
                          <w:r w:rsidR="000462C4">
                            <w:rPr>
                              <w:rStyle w:val="Hyperlink"/>
                              <w:rFonts w:asciiTheme="minorHAnsi" w:hAnsi="Cambria" w:cstheme="minorBidi"/>
                              <w:color w:val="000000" w:themeColor="text1"/>
                              <w:kern w:val="24"/>
                              <w:sz w:val="10"/>
                              <w:szCs w:val="10"/>
                            </w:rPr>
                            <w:t xml:space="preserve">CC SA 3.0 </w:t>
                          </w:r>
                        </w:hyperlink>
                        <w:hyperlink r:id="rId18" w:history="1">
                          <w:r w:rsidR="000462C4">
                            <w:rPr>
                              <w:rStyle w:val="Hyperlink"/>
                              <w:rFonts w:asciiTheme="minorHAnsi" w:hAnsi="Cambria" w:cstheme="minorBidi"/>
                              <w:color w:val="000000" w:themeColor="text1"/>
                              <w:kern w:val="24"/>
                              <w:sz w:val="10"/>
                              <w:szCs w:val="10"/>
                            </w:rPr>
                            <w:t>Unported</w:t>
                          </w:r>
                        </w:hyperlink>
                        <w:hyperlink r:id="rId19"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lang w:val="en-US" w:eastAsia="en-US"/>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942947" w:rsidP="00B4431A">
                              <w:pPr>
                                <w:pStyle w:val="NormalWeb"/>
                                <w:spacing w:before="0" w:beforeAutospacing="0" w:after="0" w:afterAutospacing="0"/>
                              </w:pPr>
                              <w:hyperlink r:id="rId21" w:history="1">
                                <w:r w:rsidR="000462C4">
                                  <w:rPr>
                                    <w:rStyle w:val="Hyperlink"/>
                                    <w:rFonts w:asciiTheme="minorHAnsi" w:hAnsi="Cambria" w:cstheme="minorBidi"/>
                                    <w:color w:val="000000" w:themeColor="text1"/>
                                    <w:kern w:val="24"/>
                                    <w:sz w:val="12"/>
                                    <w:szCs w:val="12"/>
                                  </w:rPr>
                                  <w:t xml:space="preserve">CC 3.0 BY </w:t>
                                </w:r>
                              </w:hyperlink>
                              <w:hyperlink r:id="rId22" w:history="1">
                                <w:r w:rsidR="000462C4">
                                  <w:rPr>
                                    <w:rStyle w:val="Hyperlink"/>
                                    <w:rFonts w:asciiTheme="minorHAnsi" w:hAnsi="Cambria" w:cstheme="minorBidi"/>
                                    <w:color w:val="000000" w:themeColor="text1"/>
                                    <w:kern w:val="24"/>
                                    <w:sz w:val="12"/>
                                    <w:szCs w:val="12"/>
                                  </w:rPr>
                                  <w:t>Superawesomevectors</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3"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134A13" w:rsidP="00B4431A">
                        <w:pPr>
                          <w:pStyle w:val="NormalWeb"/>
                          <w:spacing w:before="0" w:beforeAutospacing="0" w:after="0" w:afterAutospacing="0"/>
                        </w:pPr>
                        <w:hyperlink r:id="rId24" w:history="1">
                          <w:r w:rsidR="000462C4">
                            <w:rPr>
                              <w:rStyle w:val="Hyperlink"/>
                              <w:rFonts w:asciiTheme="minorHAnsi" w:hAnsi="Cambria" w:cstheme="minorBidi"/>
                              <w:color w:val="000000" w:themeColor="text1"/>
                              <w:kern w:val="24"/>
                              <w:sz w:val="12"/>
                              <w:szCs w:val="12"/>
                            </w:rPr>
                            <w:t xml:space="preserve">CC 3.0 BY </w:t>
                          </w:r>
                        </w:hyperlink>
                        <w:hyperlink r:id="rId25" w:history="1">
                          <w:r w:rsidR="000462C4">
                            <w:rPr>
                              <w:rStyle w:val="Hyperlink"/>
                              <w:rFonts w:asciiTheme="minorHAnsi" w:hAnsi="Cambria" w:cstheme="minorBidi"/>
                              <w:color w:val="000000" w:themeColor="text1"/>
                              <w:kern w:val="24"/>
                              <w:sz w:val="12"/>
                              <w:szCs w:val="12"/>
                            </w:rPr>
                            <w:t>Superawesomevectors</w:t>
                          </w:r>
                        </w:hyperlink>
                      </w:p>
                    </w:txbxContent>
                  </v:textbox>
                </v:rect>
              </v:group>
            </w:pict>
          </mc:Fallback>
        </mc:AlternateContent>
      </w:r>
      <w:r w:rsidRPr="00556CF5">
        <w:rPr>
          <w:rFonts w:ascii="Arial" w:hAnsi="Arial"/>
          <w:noProof/>
          <w:lang w:val="en-US" w:eastAsia="en-US"/>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942947" w:rsidP="00B4431A">
                              <w:pPr>
                                <w:pStyle w:val="NormalWeb"/>
                                <w:spacing w:before="0" w:beforeAutospacing="0" w:after="0" w:afterAutospacing="0"/>
                              </w:pPr>
                              <w:hyperlink r:id="rId27"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8"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134A13" w:rsidP="00B4431A">
                        <w:pPr>
                          <w:pStyle w:val="NormalWeb"/>
                          <w:spacing w:before="0" w:beforeAutospacing="0" w:after="0" w:afterAutospacing="0"/>
                        </w:pPr>
                        <w:hyperlink r:id="rId29"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lang w:val="en-US" w:eastAsia="en-US"/>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lang w:val="en-US" w:eastAsia="en-US"/>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lang w:val="en-US" w:eastAsia="en-US"/>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1"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2"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3"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lang w:val="en-US" w:eastAsia="en-US"/>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4"/>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5" w:history="1">
                                <w:r>
                                  <w:rPr>
                                    <w:rStyle w:val="Hyperlink"/>
                                    <w:rFonts w:asciiTheme="minorHAnsi" w:hAnsi="Cambria" w:cstheme="minorBidi"/>
                                    <w:color w:val="000000" w:themeColor="text1"/>
                                    <w:kern w:val="24"/>
                                    <w:sz w:val="10"/>
                                    <w:szCs w:val="10"/>
                                  </w:rPr>
                                  <w:t>Zabara</w:t>
                                </w:r>
                              </w:hyperlink>
                              <w:hyperlink r:id="rId36"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7"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8" w:history="1">
                          <w:r>
                            <w:rPr>
                              <w:rStyle w:val="Hyperlink"/>
                              <w:rFonts w:asciiTheme="minorHAnsi" w:hAnsi="Cambria" w:cstheme="minorBidi"/>
                              <w:color w:val="000000" w:themeColor="text1"/>
                              <w:kern w:val="24"/>
                              <w:sz w:val="10"/>
                              <w:szCs w:val="10"/>
                            </w:rPr>
                            <w:t>Zabara</w:t>
                          </w:r>
                        </w:hyperlink>
                        <w:hyperlink r:id="rId39"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lang w:val="en-US" w:eastAsia="en-US"/>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942947" w:rsidP="00B4431A">
                              <w:pPr>
                                <w:pStyle w:val="NormalWeb"/>
                                <w:spacing w:before="0" w:beforeAutospacing="0" w:after="0" w:afterAutospacing="0"/>
                              </w:pPr>
                              <w:hyperlink r:id="rId41"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2"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134A13" w:rsidP="00B4431A">
                        <w:pPr>
                          <w:pStyle w:val="NormalWeb"/>
                          <w:spacing w:before="0" w:beforeAutospacing="0" w:after="0" w:afterAutospacing="0"/>
                        </w:pPr>
                        <w:hyperlink r:id="rId43"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lang w:val="en-US" w:eastAsia="en-US"/>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lang w:val="en-US" w:eastAsia="en-US"/>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lang w:val="en-US" w:eastAsia="en-US"/>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  “I feel … when … because …  I would like …”</w:t>
      </w:r>
    </w:p>
    <w:p w14:paraId="4CEFCDFD" w14:textId="6FD19E43" w:rsidR="00C12321" w:rsidRDefault="00C12321" w:rsidP="00C12321">
      <w:r w:rsidRPr="00717F5D">
        <w:rPr>
          <w:noProof/>
          <w:lang w:val="en-US" w:eastAsia="en-US"/>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lang w:val="en-US" w:eastAsia="en-US"/>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191E0857"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r w:rsidR="00075AF3">
            <w:t>Hardik Dhorajiya (</w:t>
          </w:r>
          <w:r w:rsidR="00075AF3" w:rsidRPr="00075AF3">
            <w:t>12194991</w:t>
          </w:r>
          <w:r w:rsidR="00075AF3">
            <w:t>)</w:t>
          </w:r>
        </w:sdtContent>
      </w:sdt>
    </w:p>
    <w:p w14:paraId="54209BFB" w14:textId="62EA66F1"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r w:rsidR="00075AF3" w:rsidRPr="00075AF3">
            <w:t>Akash Barai</w:t>
          </w:r>
          <w:r w:rsidR="00075AF3">
            <w:t xml:space="preserve"> (</w:t>
          </w:r>
          <w:r w:rsidR="00075AF3" w:rsidRPr="00075AF3">
            <w:t>12196935</w:t>
          </w:r>
          <w:r w:rsidR="00075AF3">
            <w:t>)</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1E1C1F25" w:rsidR="000C3E4A" w:rsidRDefault="00942947" w:rsidP="001B199A">
      <w:sdt>
        <w:sdtPr>
          <w:id w:val="-531420254"/>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Compete/Force</w:t>
      </w:r>
    </w:p>
    <w:p w14:paraId="2C753EDF" w14:textId="1F3791DB" w:rsidR="001B199A" w:rsidRDefault="00942947" w:rsidP="001B199A">
      <w:sdt>
        <w:sdtPr>
          <w:id w:val="1189497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Compromise</w:t>
      </w:r>
    </w:p>
    <w:p w14:paraId="61B8F103" w14:textId="101782E6" w:rsidR="001B199A" w:rsidRDefault="00942947" w:rsidP="001B199A">
      <w:sdt>
        <w:sdtPr>
          <w:id w:val="-861667607"/>
          <w14:checkbox>
            <w14:checked w14:val="0"/>
            <w14:checkedState w14:val="2612" w14:font="MS Gothic"/>
            <w14:uncheckedState w14:val="2610" w14:font="MS Gothic"/>
          </w14:checkbox>
        </w:sdtPr>
        <w:sdtEndPr/>
        <w:sdtContent>
          <w:r w:rsidR="00075AF3">
            <w:rPr>
              <w:rFonts w:ascii="MS Gothic" w:eastAsia="MS Gothic" w:hAnsi="MS Gothic" w:hint="eastAsia"/>
            </w:rPr>
            <w:t>☐</w:t>
          </w:r>
        </w:sdtContent>
      </w:sdt>
      <w:r w:rsidR="001B199A">
        <w:t>Avoid/Withdraw</w:t>
      </w:r>
    </w:p>
    <w:p w14:paraId="603C0DB2" w14:textId="0F359592" w:rsidR="001B199A" w:rsidRDefault="00942947" w:rsidP="001B199A">
      <w:sdt>
        <w:sdtPr>
          <w:id w:val="608861311"/>
          <w14:checkbox>
            <w14:checked w14:val="1"/>
            <w14:checkedState w14:val="2612" w14:font="MS Gothic"/>
            <w14:uncheckedState w14:val="2610" w14:font="MS Gothic"/>
          </w14:checkbox>
        </w:sdtPr>
        <w:sdtEndPr/>
        <w:sdtContent>
          <w:r w:rsidR="00075AF3">
            <w:rPr>
              <w:rFonts w:ascii="MS Gothic" w:eastAsia="MS Gothic" w:hAnsi="MS Gothic" w:hint="eastAsia"/>
            </w:rPr>
            <w:t>☒</w:t>
          </w:r>
        </w:sdtContent>
      </w:sdt>
      <w:r w:rsidR="001B199A">
        <w:t>Collaborate/Confront</w:t>
      </w:r>
    </w:p>
    <w:p w14:paraId="7F0C67FD" w14:textId="619E0D99" w:rsidR="001B199A" w:rsidRDefault="00942947" w:rsidP="001B199A">
      <w:sdt>
        <w:sdtPr>
          <w:id w:val="1178923122"/>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Accommodate/Smooth</w:t>
      </w:r>
    </w:p>
    <w:p w14:paraId="46B7A637" w14:textId="77777777" w:rsidR="00591FB5" w:rsidRDefault="00591FB5" w:rsidP="00A40276"/>
    <w:p w14:paraId="084BE2D6" w14:textId="38D8DF0B" w:rsidR="00A40276" w:rsidRDefault="00A40276" w:rsidP="00A40276">
      <w:r>
        <w:t>Why</w:t>
      </w:r>
      <w:r w:rsidR="006E0EA6">
        <w:t xml:space="preserve"> did you choose the above</w:t>
      </w:r>
      <w:r>
        <w:t xml:space="preserve"> </w:t>
      </w:r>
      <w:r w:rsidR="006E0EA6">
        <w:t>conflict management strategy?</w:t>
      </w:r>
    </w:p>
    <w:sdt>
      <w:sdtPr>
        <w:id w:val="-1667172228"/>
        <w:placeholder>
          <w:docPart w:val="DefaultPlaceholder_-1854013440"/>
        </w:placeholder>
      </w:sdtPr>
      <w:sdtEndPr/>
      <w:sdtContent>
        <w:p w14:paraId="6249EC7B" w14:textId="032011BC" w:rsidR="00A40276" w:rsidRDefault="00447FB1" w:rsidP="00A40276">
          <w:r>
            <w:t>&gt;&gt;</w:t>
          </w:r>
          <w:r w:rsidR="001227FA">
            <w:t>We chose it because if Jane and Joe collaborate with each other they can make perfect summary without wasting time. They will able to make a mutual understand to solve the problem which helps to improve the productivity.</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5BD41936" w14:textId="61C9E914" w:rsidR="00572E9B"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sdt>
      <w:sdtPr>
        <w:id w:val="1573238520"/>
        <w:placeholder>
          <w:docPart w:val="DefaultPlaceholder_-1854013440"/>
        </w:placeholder>
      </w:sdtPr>
      <w:sdtEndPr/>
      <w:sdtContent>
        <w:p w14:paraId="66B5AE91" w14:textId="5D31B828" w:rsidR="00572E9B" w:rsidRDefault="00447FB1" w:rsidP="00572E9B">
          <w:r>
            <w:t>&gt;&gt;</w:t>
          </w:r>
          <w:r w:rsidR="001227FA">
            <w:t xml:space="preserve">Jane can start conversation like – “I would like to discuss something about our executive summary. Let’s discuss about our task and let’s work together.   </w:t>
          </w:r>
        </w:p>
      </w:sdtContent>
    </w:sdt>
    <w:p w14:paraId="34E5CC09" w14:textId="77777777" w:rsidR="00572E9B" w:rsidRDefault="00572E9B" w:rsidP="00572E9B"/>
    <w:p w14:paraId="6BB59ACB" w14:textId="77777777" w:rsidR="00572E9B" w:rsidRDefault="00572E9B" w:rsidP="00572E9B"/>
    <w:p w14:paraId="4332A797" w14:textId="0904CF9B" w:rsidR="00572E9B" w:rsidRDefault="00730A5B" w:rsidP="00572E9B">
      <w:r>
        <w:t xml:space="preserve">Describe the purpose of the discussion.  </w:t>
      </w:r>
      <w:r w:rsidR="00F12C12">
        <w:t xml:space="preserve">Describe the conflict.  </w:t>
      </w:r>
      <w:r w:rsidR="00572E9B">
        <w:t xml:space="preserve">What questions could </w:t>
      </w:r>
      <w:r w:rsidR="00447FB1">
        <w:t>&gt;&gt;</w:t>
      </w:r>
      <w:r w:rsidR="00572E9B">
        <w:t>Jane ask to determine Joe’s perspective of the situation?</w:t>
      </w:r>
    </w:p>
    <w:sdt>
      <w:sdtPr>
        <w:id w:val="1078561435"/>
        <w:placeholder>
          <w:docPart w:val="DefaultPlaceholder_-1854013440"/>
        </w:placeholder>
      </w:sdtPr>
      <w:sdtEndPr/>
      <w:sdtContent>
        <w:p w14:paraId="19C7DB25" w14:textId="17F430F0" w:rsidR="00572E9B" w:rsidRDefault="003C46C1" w:rsidP="0016251F">
          <w:r>
            <w:t>If they discuss they can find a solution to complete the task on time and their relationship will be remain same. Because by this discussion Jane will understand the real problem of Joe’s inability.</w:t>
          </w:r>
        </w:p>
      </w:sdtContent>
    </w:sdt>
    <w:p w14:paraId="05C56301" w14:textId="1D772A71" w:rsidR="003C46C1" w:rsidRDefault="003C46C1" w:rsidP="0016251F"/>
    <w:p w14:paraId="7FA40471" w14:textId="28B42822" w:rsidR="003C46C1" w:rsidRDefault="00447FB1" w:rsidP="0016251F">
      <w:r>
        <w:t>-</w:t>
      </w:r>
      <w:r w:rsidR="003C46C1">
        <w:t>The conflict is Joe did not completed his task on time so that is why conflict happened between Joe and Jane.</w:t>
      </w:r>
    </w:p>
    <w:p w14:paraId="565959A3" w14:textId="77777777" w:rsidR="00572E9B" w:rsidRDefault="00572E9B" w:rsidP="0016251F"/>
    <w:p w14:paraId="2A08365F" w14:textId="77777777" w:rsidR="00572E9B" w:rsidRDefault="00572E9B" w:rsidP="0016251F"/>
    <w:p w14:paraId="67418AAF" w14:textId="09F57768"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5142A040"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sdt>
      <w:sdtPr>
        <w:id w:val="-1017153005"/>
        <w:placeholder>
          <w:docPart w:val="DefaultPlaceholder_-1854013440"/>
        </w:placeholder>
      </w:sdtPr>
      <w:sdtEndPr/>
      <w:sdtContent>
        <w:p w14:paraId="4B55B03C" w14:textId="3AAE81C4" w:rsidR="005C1481" w:rsidRDefault="00447FB1" w:rsidP="00A51EDE">
          <w:r>
            <w:t>&gt;&gt;</w:t>
          </w:r>
          <w:r w:rsidR="00C21FAF">
            <w:t xml:space="preserve">I feel your anxiety because I did not completed our task on time. I could inform about my situation before deadline of the task. I apologize for my kind behaviour.  </w:t>
          </w:r>
        </w:p>
      </w:sdtContent>
    </w:sdt>
    <w:p w14:paraId="2F6661FE" w14:textId="77777777" w:rsidR="005C1481" w:rsidRDefault="005C1481" w:rsidP="0016251F"/>
    <w:p w14:paraId="1ABC4E14" w14:textId="77777777" w:rsidR="00572E9B" w:rsidRDefault="00572E9B" w:rsidP="00F12C12"/>
    <w:p w14:paraId="4EA35AE9" w14:textId="56E6B8CE"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p w14:paraId="00CBDB57" w14:textId="0224C11A" w:rsidR="003B355E" w:rsidRDefault="00942947" w:rsidP="00B071BB">
      <w:sdt>
        <w:sdtPr>
          <w:id w:val="-617222886"/>
          <w:placeholder>
            <w:docPart w:val="DefaultPlaceholder_-1854013440"/>
          </w:placeholder>
        </w:sdtPr>
        <w:sdtEndPr/>
        <w:sdtContent>
          <w:r w:rsidR="00447FB1">
            <w:t>&gt;&gt;</w:t>
          </w:r>
          <w:r w:rsidR="00C21FAF">
            <w:t>Joe did not completed their task because a week ago he lifted 70Kg and he got cramped in his back. And he was bed in rest till deadline of given task. As a result he did not completed</w:t>
          </w:r>
        </w:sdtContent>
      </w:sdt>
      <w:r w:rsidR="00C21FAF">
        <w:t xml:space="preserve"> given task.</w:t>
      </w:r>
    </w:p>
    <w:p w14:paraId="4B525202" w14:textId="77777777" w:rsidR="003B355E" w:rsidRDefault="003B355E" w:rsidP="00B071BB"/>
    <w:p w14:paraId="0D688974" w14:textId="77777777" w:rsidR="00060CE1" w:rsidRDefault="00060CE1" w:rsidP="00F12C12"/>
    <w:p w14:paraId="5B7560AB" w14:textId="396068BE" w:rsidR="00F12C12"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sdt>
      <w:sdtPr>
        <w:id w:val="-1719431390"/>
        <w:placeholder>
          <w:docPart w:val="DefaultPlaceholder_-1854013440"/>
        </w:placeholder>
      </w:sdtPr>
      <w:sdtEndPr/>
      <w:sdtContent>
        <w:p w14:paraId="64FE42BC" w14:textId="3B31CBD4" w:rsidR="003B355E" w:rsidRDefault="00447FB1" w:rsidP="00F12C12">
          <w:r>
            <w:t>&gt;&gt;</w:t>
          </w:r>
          <w:r w:rsidR="00A30D5A">
            <w:t>Jane can feel the situation of Joe. When Joe was in bedrest then Jane can say to Joe that – “I can understand this situation”.</w:t>
          </w:r>
        </w:p>
      </w:sdtContent>
    </w:sdt>
    <w:p w14:paraId="52BCF36B" w14:textId="77777777" w:rsidR="003B355E" w:rsidRDefault="003B355E" w:rsidP="00F12C12"/>
    <w:p w14:paraId="19626018" w14:textId="53384C12" w:rsidR="003B355E" w:rsidRDefault="003B355E" w:rsidP="00DC130F">
      <w:pPr>
        <w:pStyle w:val="Heading3"/>
      </w:pPr>
    </w:p>
    <w:p w14:paraId="31CB21B6" w14:textId="0F785023" w:rsidR="00273B30" w:rsidRDefault="00273B30" w:rsidP="00273B30"/>
    <w:p w14:paraId="15A6FBF9" w14:textId="77777777" w:rsidR="00273B30" w:rsidRPr="00273B30" w:rsidRDefault="00273B30" w:rsidP="00273B30"/>
    <w:p w14:paraId="7AAD7FF1" w14:textId="19D19C35" w:rsidR="00DC130F" w:rsidRPr="006E0EA6" w:rsidRDefault="00DC130F" w:rsidP="00DC130F">
      <w:pPr>
        <w:pStyle w:val="Heading3"/>
        <w:rPr>
          <w:b/>
          <w:bCs/>
        </w:rPr>
      </w:pPr>
      <w:r w:rsidRPr="006E0EA6">
        <w:rPr>
          <w:b/>
          <w:bCs/>
        </w:rPr>
        <w:lastRenderedPageBreak/>
        <w:t>Empathise</w:t>
      </w:r>
    </w:p>
    <w:p w14:paraId="48FEE1EC" w14:textId="2DCF6AA3"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sdt>
      <w:sdtPr>
        <w:id w:val="-2035028772"/>
        <w:placeholder>
          <w:docPart w:val="DefaultPlaceholder_-1854013440"/>
        </w:placeholder>
      </w:sdtPr>
      <w:sdtEndPr/>
      <w:sdtContent>
        <w:p w14:paraId="35B764EF" w14:textId="6611B6E7" w:rsidR="00BC7236" w:rsidRDefault="00447FB1" w:rsidP="00021FA3">
          <w:r>
            <w:t>&gt;&gt;</w:t>
          </w:r>
          <w:r w:rsidR="00A30D5A">
            <w:t>Jane can say that it was not intentionally or not your fault</w:t>
          </w:r>
          <w:r w:rsidR="00273B30">
            <w:t>, you were in a real trouble that is why it happened.</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t>Apologise</w:t>
      </w:r>
    </w:p>
    <w:p w14:paraId="43704618" w14:textId="19A975DD" w:rsidR="00ED0C76" w:rsidRDefault="00380721" w:rsidP="00ED0C76">
      <w:r>
        <w:t xml:space="preserve">Include an apology if it is </w:t>
      </w:r>
      <w:r w:rsidR="00634A72">
        <w:t>appropriate</w:t>
      </w:r>
      <w:r>
        <w:t>.</w:t>
      </w:r>
      <w:r w:rsidR="006E705D">
        <w:t xml:space="preserve"> </w:t>
      </w:r>
    </w:p>
    <w:sdt>
      <w:sdtPr>
        <w:id w:val="737677256"/>
        <w:placeholder>
          <w:docPart w:val="DefaultPlaceholder_-1854013440"/>
        </w:placeholder>
      </w:sdtPr>
      <w:sdtEndPr/>
      <w:sdtContent>
        <w:p w14:paraId="151B4ECB" w14:textId="320A820B" w:rsidR="00BC7236" w:rsidRDefault="00447FB1" w:rsidP="00ED0C76">
          <w:r>
            <w:t>&gt;&gt;</w:t>
          </w:r>
          <w:r w:rsidR="00273B30">
            <w:t xml:space="preserve">Joe has to apologize to Jane as he did not completed the task because of me you will also get in trouble.    </w:t>
          </w:r>
        </w:p>
      </w:sdtContent>
    </w:sdt>
    <w:p w14:paraId="4E4B92C6" w14:textId="444A96AA" w:rsidR="00BC7236" w:rsidRDefault="00BC7236" w:rsidP="00ED0C76"/>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50B968BB"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sdt>
      <w:sdtPr>
        <w:id w:val="-1847624717"/>
        <w:placeholder>
          <w:docPart w:val="DefaultPlaceholder_-1854013440"/>
        </w:placeholder>
      </w:sdtPr>
      <w:sdtEndPr/>
      <w:sdtContent>
        <w:p w14:paraId="73F3B5A2" w14:textId="02B8FE60" w:rsidR="0013641A" w:rsidRDefault="00447FB1" w:rsidP="0016251F">
          <w:r>
            <w:t>&gt;&gt;</w:t>
          </w:r>
          <w:r w:rsidR="00273B30">
            <w:t>Jane asked to Joe for collaborate with her to complete the task and share their ideas and research work done by Joe.</w:t>
          </w:r>
        </w:p>
      </w:sdtContent>
    </w:sdt>
    <w:p w14:paraId="7E9CFB2E" w14:textId="77777777" w:rsidR="0013641A" w:rsidRDefault="0013641A" w:rsidP="0016251F"/>
    <w:p w14:paraId="64026772" w14:textId="77777777" w:rsidR="0013641A" w:rsidRDefault="0013641A" w:rsidP="0016251F"/>
    <w:p w14:paraId="0F3B14CD" w14:textId="77777777" w:rsidR="0013641A" w:rsidRDefault="0013641A" w:rsidP="0016251F"/>
    <w:p w14:paraId="6EFB087F" w14:textId="0A97AAC7"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sdt>
      <w:sdtPr>
        <w:id w:val="1392391084"/>
        <w:placeholder>
          <w:docPart w:val="DefaultPlaceholder_-1854013440"/>
        </w:placeholder>
      </w:sdtPr>
      <w:sdtEndPr/>
      <w:sdtContent>
        <w:p w14:paraId="777F39D4" w14:textId="396711A4" w:rsidR="0013641A" w:rsidRDefault="00447FB1" w:rsidP="0016251F">
          <w:r>
            <w:t>&gt;&gt;</w:t>
          </w:r>
          <w:r w:rsidR="00273B30">
            <w:t>Jane and Joe can collaborate with each other and complete the remaining task within time.</w:t>
          </w:r>
        </w:p>
      </w:sdtContent>
    </w:sdt>
    <w:p w14:paraId="669267E2" w14:textId="77777777" w:rsidR="0013641A" w:rsidRDefault="0013641A" w:rsidP="0016251F"/>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7DB6E5FC"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sdt>
      <w:sdtPr>
        <w:id w:val="1618175996"/>
        <w:placeholder>
          <w:docPart w:val="DefaultPlaceholder_-1854013440"/>
        </w:placeholder>
      </w:sdtPr>
      <w:sdtEndPr/>
      <w:sdtContent>
        <w:p w14:paraId="1C7C1298" w14:textId="2A05B235" w:rsidR="0013641A" w:rsidRDefault="00447FB1" w:rsidP="00BE4F37">
          <w:r>
            <w:t>&gt;&gt;</w:t>
          </w:r>
          <w:r w:rsidR="00FE118D">
            <w:t>Jane can ask to Joe that he should collaborate with her to complete task and resolve the conflict by suggested solutions of Joe.</w:t>
          </w:r>
        </w:p>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t>Reconciliation</w:t>
      </w:r>
    </w:p>
    <w:p w14:paraId="23BCDF35" w14:textId="02F52D5C" w:rsidR="00B85CB9"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sdt>
      <w:sdtPr>
        <w:id w:val="-989014408"/>
        <w:placeholder>
          <w:docPart w:val="DefaultPlaceholder_-1854013440"/>
        </w:placeholder>
      </w:sdtPr>
      <w:sdtEndPr/>
      <w:sdtContent>
        <w:p w14:paraId="12D9D992" w14:textId="56E85BCA" w:rsidR="0064712A" w:rsidRDefault="00447FB1" w:rsidP="00B85CB9">
          <w:r>
            <w:t>&gt;&gt;</w:t>
          </w:r>
          <w:r w:rsidR="00FE118D">
            <w:t xml:space="preserve">Joe should definitely collaborate and apologise to let her know that she is important to him. </w:t>
          </w:r>
        </w:p>
      </w:sdtContent>
    </w:sdt>
    <w:p w14:paraId="25DCA81B" w14:textId="77777777" w:rsidR="0064712A" w:rsidRDefault="0064712A" w:rsidP="00B85CB9"/>
    <w:p w14:paraId="745B38D0" w14:textId="77777777" w:rsidR="0064712A" w:rsidRDefault="0064712A" w:rsidP="000975F6"/>
    <w:p w14:paraId="16650F0E" w14:textId="4180DB08" w:rsidR="000975F6"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sdt>
      <w:sdtPr>
        <w:id w:val="-2131697219"/>
        <w:placeholder>
          <w:docPart w:val="DefaultPlaceholder_-1854013440"/>
        </w:placeholder>
      </w:sdtPr>
      <w:sdtEndPr/>
      <w:sdtContent>
        <w:p w14:paraId="5C7E1C26" w14:textId="63224253" w:rsidR="00E42C37" w:rsidRDefault="00447FB1" w:rsidP="000975F6">
          <w:r>
            <w:t>&gt;&gt;</w:t>
          </w:r>
          <w:r w:rsidR="00FE118D">
            <w:t>Jane could do facial expressions and appreciation after each topic and also she could give him consolation.</w:t>
          </w:r>
        </w:p>
      </w:sdtContent>
    </w:sdt>
    <w:p w14:paraId="5044F5BF" w14:textId="16A58EB2" w:rsidR="00B33478" w:rsidRDefault="00B33478" w:rsidP="0016251F"/>
    <w:p w14:paraId="685FFF6E" w14:textId="77777777" w:rsidR="00706EAB" w:rsidRDefault="00706EAB" w:rsidP="0016251F"/>
    <w:p w14:paraId="7E474296" w14:textId="28BC749F"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sdt>
      <w:sdtPr>
        <w:id w:val="617795696"/>
        <w:placeholder>
          <w:docPart w:val="DefaultPlaceholder_-1854013440"/>
        </w:placeholder>
      </w:sdtPr>
      <w:sdtEndPr/>
      <w:sdtContent>
        <w:p w14:paraId="01DC937A" w14:textId="0B0C36D8" w:rsidR="00E42C37" w:rsidRDefault="00447FB1" w:rsidP="00401FD5">
          <w:r>
            <w:t>&gt;&gt;</w:t>
          </w:r>
          <w:bookmarkStart w:id="1" w:name="_GoBack"/>
          <w:bookmarkEnd w:id="1"/>
          <w:r>
            <w:t>If Joe wants withdraw himself from the conflict at any stage then Jane has to finish the unfinished summary as it should be completed because it can create another issue within group.</w:t>
          </w:r>
        </w:p>
      </w:sdtContent>
    </w:sdt>
    <w:p w14:paraId="073A6242" w14:textId="77777777" w:rsidR="00E42C37" w:rsidRDefault="00E42C37" w:rsidP="00401FD5"/>
    <w:p w14:paraId="71915C31" w14:textId="77777777" w:rsidR="00401FD5" w:rsidRDefault="00401FD5" w:rsidP="00401FD5"/>
    <w:bookmarkEnd w:id="0"/>
    <w:p w14:paraId="708AAF2C" w14:textId="3347EAC6" w:rsidR="00401FD5" w:rsidRDefault="00401FD5" w:rsidP="00401FD5"/>
    <w:sectPr w:rsidR="00401FD5" w:rsidSect="00133329">
      <w:headerReference w:type="even" r:id="rId64"/>
      <w:headerReference w:type="default" r:id="rId65"/>
      <w:footerReference w:type="even" r:id="rId66"/>
      <w:footerReference w:type="default" r:id="rId67"/>
      <w:headerReference w:type="first" r:id="rId68"/>
      <w:footerReference w:type="first" r:id="rId6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B70678" w14:textId="77777777" w:rsidR="00942947" w:rsidRDefault="00942947" w:rsidP="00912467">
      <w:r>
        <w:separator/>
      </w:r>
    </w:p>
  </w:endnote>
  <w:endnote w:type="continuationSeparator" w:id="0">
    <w:p w14:paraId="062FA70C" w14:textId="77777777" w:rsidR="00942947" w:rsidRDefault="00942947"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4A842" w14:textId="77F179CC" w:rsidR="000462C4" w:rsidRDefault="000462C4">
    <w:pPr>
      <w:pStyle w:val="Footer"/>
    </w:pPr>
    <w:r>
      <w:fldChar w:fldCharType="begin"/>
    </w:r>
    <w:r>
      <w:instrText xml:space="preserve"> PAGE   \* MERGEFORMAT </w:instrText>
    </w:r>
    <w:r>
      <w:fldChar w:fldCharType="separate"/>
    </w:r>
    <w:r w:rsidR="00447FB1">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C34C3" w14:textId="7D8381BC" w:rsidR="000462C4" w:rsidRDefault="000462C4">
    <w:pPr>
      <w:pStyle w:val="Footer"/>
    </w:pPr>
    <w:r>
      <w:fldChar w:fldCharType="begin"/>
    </w:r>
    <w:r>
      <w:instrText xml:space="preserve"> PAGE   \* MERGEFORMAT </w:instrText>
    </w:r>
    <w:r>
      <w:fldChar w:fldCharType="separate"/>
    </w:r>
    <w:r w:rsidR="00447FB1">
      <w:rPr>
        <w:noProof/>
      </w:rPr>
      <w:t>3</w:t>
    </w:r>
    <w:r>
      <w:rPr>
        <w:noProof/>
      </w:rPr>
      <w:fldChar w:fldCharType="end"/>
    </w:r>
    <w:r>
      <w:rPr>
        <w:noProof/>
        <w:lang w:val="en-US" w:eastAsia="en-US"/>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8333F" w14:textId="040DDC05" w:rsidR="000462C4" w:rsidRDefault="000462C4">
    <w:pPr>
      <w:pStyle w:val="Footer"/>
    </w:pPr>
    <w:r>
      <w:rPr>
        <w:noProof/>
        <w:lang w:val="en-US" w:eastAsia="en-US"/>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7D148C" id="Rectangle 1" o:spid="_x0000_s1026"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fillcolor="white [3212]" stroked="f"/>
          </w:pict>
        </mc:Fallback>
      </mc:AlternateContent>
    </w:r>
    <w:r>
      <w:fldChar w:fldCharType="begin"/>
    </w:r>
    <w:r>
      <w:instrText xml:space="preserve"> PAGE   \* MERGEFORMAT </w:instrText>
    </w:r>
    <w:r>
      <w:fldChar w:fldCharType="separate"/>
    </w:r>
    <w:r w:rsidR="00447FB1">
      <w:rPr>
        <w:noProof/>
      </w:rPr>
      <w:t>1</w:t>
    </w:r>
    <w:r>
      <w:rPr>
        <w:noProof/>
      </w:rPr>
      <w:fldChar w:fldCharType="end"/>
    </w:r>
    <w:r>
      <w:rPr>
        <w:rFonts w:ascii="Arial" w:hAnsi="Arial"/>
        <w:noProof/>
        <w:lang w:val="en-US" w:eastAsia="en-US"/>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401A0" w14:textId="77777777" w:rsidR="00942947" w:rsidRDefault="00942947" w:rsidP="00912467">
      <w:r>
        <w:separator/>
      </w:r>
    </w:p>
  </w:footnote>
  <w:footnote w:type="continuationSeparator" w:id="0">
    <w:p w14:paraId="4FF5DDD4" w14:textId="77777777" w:rsidR="00942947" w:rsidRDefault="00942947"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B7942" w14:textId="77777777" w:rsidR="000462C4" w:rsidRDefault="000462C4">
    <w:pPr>
      <w:pStyle w:val="Header"/>
    </w:pPr>
    <w:r>
      <w:rPr>
        <w:noProof/>
        <w:lang w:val="en-US" w:eastAsia="en-US"/>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5173A" w14:textId="77777777" w:rsidR="000462C4" w:rsidRPr="00A93FFD" w:rsidRDefault="000462C4" w:rsidP="00A93FFD">
    <w:pPr>
      <w:pStyle w:val="Header"/>
    </w:pPr>
    <w:r>
      <w:rPr>
        <w:noProof/>
        <w:lang w:val="en-US" w:eastAsia="en-US"/>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7334F" w14:textId="6667BF29" w:rsidR="000462C4" w:rsidRDefault="000462C4">
    <w:pPr>
      <w:pStyle w:val="Header"/>
    </w:pPr>
    <w:r w:rsidRPr="00083346">
      <w:rPr>
        <w:rFonts w:ascii="Arial" w:hAnsi="Arial"/>
        <w:noProof/>
        <w:lang w:val="en-US" w:eastAsia="en-US"/>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2"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0"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0"/>
  </w:num>
  <w:num w:numId="4">
    <w:abstractNumId w:val="1"/>
  </w:num>
  <w:num w:numId="5">
    <w:abstractNumId w:val="14"/>
  </w:num>
  <w:num w:numId="6">
    <w:abstractNumId w:val="7"/>
  </w:num>
  <w:num w:numId="7">
    <w:abstractNumId w:val="8"/>
  </w:num>
  <w:num w:numId="8">
    <w:abstractNumId w:val="4"/>
  </w:num>
  <w:num w:numId="9">
    <w:abstractNumId w:val="3"/>
  </w:num>
  <w:num w:numId="10">
    <w:abstractNumId w:val="30"/>
  </w:num>
  <w:num w:numId="11">
    <w:abstractNumId w:val="5"/>
  </w:num>
  <w:num w:numId="12">
    <w:abstractNumId w:val="13"/>
  </w:num>
  <w:num w:numId="13">
    <w:abstractNumId w:val="25"/>
  </w:num>
  <w:num w:numId="14">
    <w:abstractNumId w:val="26"/>
  </w:num>
  <w:num w:numId="15">
    <w:abstractNumId w:val="21"/>
  </w:num>
  <w:num w:numId="16">
    <w:abstractNumId w:val="12"/>
  </w:num>
  <w:num w:numId="17">
    <w:abstractNumId w:val="28"/>
  </w:num>
  <w:num w:numId="18">
    <w:abstractNumId w:val="0"/>
  </w:num>
  <w:num w:numId="19">
    <w:abstractNumId w:val="20"/>
  </w:num>
  <w:num w:numId="20">
    <w:abstractNumId w:val="18"/>
  </w:num>
  <w:num w:numId="21">
    <w:abstractNumId w:val="15"/>
  </w:num>
  <w:num w:numId="22">
    <w:abstractNumId w:val="16"/>
  </w:num>
  <w:num w:numId="23">
    <w:abstractNumId w:val="17"/>
  </w:num>
  <w:num w:numId="24">
    <w:abstractNumId w:val="11"/>
  </w:num>
  <w:num w:numId="25">
    <w:abstractNumId w:val="2"/>
  </w:num>
  <w:num w:numId="26">
    <w:abstractNumId w:val="22"/>
  </w:num>
  <w:num w:numId="27">
    <w:abstractNumId w:val="9"/>
  </w:num>
  <w:num w:numId="28">
    <w:abstractNumId w:val="19"/>
  </w:num>
  <w:num w:numId="29">
    <w:abstractNumId w:val="29"/>
  </w:num>
  <w:num w:numId="30">
    <w:abstractNumId w:val="2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evenAndOddHeaders/>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4474"/>
    <w:rsid w:val="00024D40"/>
    <w:rsid w:val="00027B20"/>
    <w:rsid w:val="00032727"/>
    <w:rsid w:val="000332E1"/>
    <w:rsid w:val="00035A05"/>
    <w:rsid w:val="000462C4"/>
    <w:rsid w:val="00046E9C"/>
    <w:rsid w:val="00053453"/>
    <w:rsid w:val="00060CE1"/>
    <w:rsid w:val="000611AC"/>
    <w:rsid w:val="00062908"/>
    <w:rsid w:val="0007532B"/>
    <w:rsid w:val="00075AF3"/>
    <w:rsid w:val="00077A7B"/>
    <w:rsid w:val="00082901"/>
    <w:rsid w:val="00083346"/>
    <w:rsid w:val="00095313"/>
    <w:rsid w:val="000975F6"/>
    <w:rsid w:val="000A03F0"/>
    <w:rsid w:val="000A2081"/>
    <w:rsid w:val="000B5074"/>
    <w:rsid w:val="000C3E4A"/>
    <w:rsid w:val="000D084D"/>
    <w:rsid w:val="000D2F21"/>
    <w:rsid w:val="000D41C8"/>
    <w:rsid w:val="000D4773"/>
    <w:rsid w:val="000D6A9D"/>
    <w:rsid w:val="000E525F"/>
    <w:rsid w:val="000E6B77"/>
    <w:rsid w:val="000F1FD3"/>
    <w:rsid w:val="000F3BDA"/>
    <w:rsid w:val="001025BA"/>
    <w:rsid w:val="00106106"/>
    <w:rsid w:val="001227FA"/>
    <w:rsid w:val="001310F9"/>
    <w:rsid w:val="00133329"/>
    <w:rsid w:val="00133DD1"/>
    <w:rsid w:val="00134A13"/>
    <w:rsid w:val="00134AC1"/>
    <w:rsid w:val="001350D8"/>
    <w:rsid w:val="0013641A"/>
    <w:rsid w:val="00145551"/>
    <w:rsid w:val="0016251F"/>
    <w:rsid w:val="00163123"/>
    <w:rsid w:val="00170DA3"/>
    <w:rsid w:val="00173A76"/>
    <w:rsid w:val="0017569D"/>
    <w:rsid w:val="001772B6"/>
    <w:rsid w:val="00180A8C"/>
    <w:rsid w:val="00196434"/>
    <w:rsid w:val="001A015A"/>
    <w:rsid w:val="001A1FC6"/>
    <w:rsid w:val="001A3D6A"/>
    <w:rsid w:val="001B02B7"/>
    <w:rsid w:val="001B199A"/>
    <w:rsid w:val="001B6E8A"/>
    <w:rsid w:val="001C57FC"/>
    <w:rsid w:val="001C7517"/>
    <w:rsid w:val="00201E4A"/>
    <w:rsid w:val="00210DDA"/>
    <w:rsid w:val="00211BA3"/>
    <w:rsid w:val="00211EC1"/>
    <w:rsid w:val="00215001"/>
    <w:rsid w:val="002239CB"/>
    <w:rsid w:val="00227305"/>
    <w:rsid w:val="00227E71"/>
    <w:rsid w:val="00236B27"/>
    <w:rsid w:val="002456B0"/>
    <w:rsid w:val="00245C09"/>
    <w:rsid w:val="00256356"/>
    <w:rsid w:val="00257387"/>
    <w:rsid w:val="00271F56"/>
    <w:rsid w:val="00273B30"/>
    <w:rsid w:val="00273C13"/>
    <w:rsid w:val="002740DD"/>
    <w:rsid w:val="002872F0"/>
    <w:rsid w:val="002A633B"/>
    <w:rsid w:val="002A7A64"/>
    <w:rsid w:val="002C4B83"/>
    <w:rsid w:val="002C54A3"/>
    <w:rsid w:val="002D5198"/>
    <w:rsid w:val="002E563A"/>
    <w:rsid w:val="002E7CF5"/>
    <w:rsid w:val="002F5874"/>
    <w:rsid w:val="002F673C"/>
    <w:rsid w:val="002F7B46"/>
    <w:rsid w:val="00300527"/>
    <w:rsid w:val="00302D67"/>
    <w:rsid w:val="00306EDC"/>
    <w:rsid w:val="003070D4"/>
    <w:rsid w:val="003074C0"/>
    <w:rsid w:val="00310872"/>
    <w:rsid w:val="003154F9"/>
    <w:rsid w:val="00320EDD"/>
    <w:rsid w:val="00346FAB"/>
    <w:rsid w:val="00361EDE"/>
    <w:rsid w:val="00363916"/>
    <w:rsid w:val="003718C8"/>
    <w:rsid w:val="003745E0"/>
    <w:rsid w:val="00380721"/>
    <w:rsid w:val="00380C27"/>
    <w:rsid w:val="0038425E"/>
    <w:rsid w:val="00385790"/>
    <w:rsid w:val="003878D5"/>
    <w:rsid w:val="00391A7F"/>
    <w:rsid w:val="003B355E"/>
    <w:rsid w:val="003C33F4"/>
    <w:rsid w:val="003C46C1"/>
    <w:rsid w:val="003D0315"/>
    <w:rsid w:val="003E475C"/>
    <w:rsid w:val="003F418B"/>
    <w:rsid w:val="003F679C"/>
    <w:rsid w:val="003F6C27"/>
    <w:rsid w:val="004004B6"/>
    <w:rsid w:val="00401FD5"/>
    <w:rsid w:val="00404509"/>
    <w:rsid w:val="0041790C"/>
    <w:rsid w:val="00430625"/>
    <w:rsid w:val="00430EAE"/>
    <w:rsid w:val="004360E0"/>
    <w:rsid w:val="00437706"/>
    <w:rsid w:val="00442080"/>
    <w:rsid w:val="00443F3B"/>
    <w:rsid w:val="00447FB1"/>
    <w:rsid w:val="00454A5B"/>
    <w:rsid w:val="00455DE0"/>
    <w:rsid w:val="00462E19"/>
    <w:rsid w:val="00463A14"/>
    <w:rsid w:val="00470795"/>
    <w:rsid w:val="00473733"/>
    <w:rsid w:val="00474BB0"/>
    <w:rsid w:val="004808CD"/>
    <w:rsid w:val="00482276"/>
    <w:rsid w:val="004B3C35"/>
    <w:rsid w:val="004C27A2"/>
    <w:rsid w:val="004C445B"/>
    <w:rsid w:val="0050076B"/>
    <w:rsid w:val="00500A99"/>
    <w:rsid w:val="00514F27"/>
    <w:rsid w:val="00516DFF"/>
    <w:rsid w:val="00520CB6"/>
    <w:rsid w:val="00522E9E"/>
    <w:rsid w:val="00523B77"/>
    <w:rsid w:val="00537342"/>
    <w:rsid w:val="0054753D"/>
    <w:rsid w:val="005672F2"/>
    <w:rsid w:val="00567A8E"/>
    <w:rsid w:val="00572E9B"/>
    <w:rsid w:val="0057636D"/>
    <w:rsid w:val="005851BA"/>
    <w:rsid w:val="00591FB5"/>
    <w:rsid w:val="005A328A"/>
    <w:rsid w:val="005C1481"/>
    <w:rsid w:val="005D1E45"/>
    <w:rsid w:val="005D22E4"/>
    <w:rsid w:val="005E25F6"/>
    <w:rsid w:val="005E4AE4"/>
    <w:rsid w:val="005E716D"/>
    <w:rsid w:val="005E71E1"/>
    <w:rsid w:val="005E793F"/>
    <w:rsid w:val="005F6433"/>
    <w:rsid w:val="00611C58"/>
    <w:rsid w:val="006121D3"/>
    <w:rsid w:val="006148D4"/>
    <w:rsid w:val="00621D57"/>
    <w:rsid w:val="00627F93"/>
    <w:rsid w:val="00631FAC"/>
    <w:rsid w:val="00634A72"/>
    <w:rsid w:val="00635E95"/>
    <w:rsid w:val="0064712A"/>
    <w:rsid w:val="00651D04"/>
    <w:rsid w:val="0065284C"/>
    <w:rsid w:val="00656927"/>
    <w:rsid w:val="00665CE4"/>
    <w:rsid w:val="006703C7"/>
    <w:rsid w:val="00673C6A"/>
    <w:rsid w:val="00675FCF"/>
    <w:rsid w:val="00680D45"/>
    <w:rsid w:val="006917F1"/>
    <w:rsid w:val="00697373"/>
    <w:rsid w:val="00697C22"/>
    <w:rsid w:val="006A1111"/>
    <w:rsid w:val="006B5A0A"/>
    <w:rsid w:val="006B74E8"/>
    <w:rsid w:val="006C1584"/>
    <w:rsid w:val="006C6499"/>
    <w:rsid w:val="006D54BF"/>
    <w:rsid w:val="006D55B3"/>
    <w:rsid w:val="006E0EA6"/>
    <w:rsid w:val="006E705D"/>
    <w:rsid w:val="006F4E4A"/>
    <w:rsid w:val="00700900"/>
    <w:rsid w:val="00706B4C"/>
    <w:rsid w:val="00706EAB"/>
    <w:rsid w:val="00727290"/>
    <w:rsid w:val="00730A5B"/>
    <w:rsid w:val="00733CB9"/>
    <w:rsid w:val="00736851"/>
    <w:rsid w:val="00746BF2"/>
    <w:rsid w:val="00755E75"/>
    <w:rsid w:val="00763AF3"/>
    <w:rsid w:val="0077083E"/>
    <w:rsid w:val="00771B3A"/>
    <w:rsid w:val="00774AAC"/>
    <w:rsid w:val="00774EE0"/>
    <w:rsid w:val="007806D0"/>
    <w:rsid w:val="00782697"/>
    <w:rsid w:val="007A0586"/>
    <w:rsid w:val="007A0FDF"/>
    <w:rsid w:val="007A3FCE"/>
    <w:rsid w:val="007A4BDC"/>
    <w:rsid w:val="007B431C"/>
    <w:rsid w:val="007B501A"/>
    <w:rsid w:val="007C12EC"/>
    <w:rsid w:val="007D45E6"/>
    <w:rsid w:val="007D5276"/>
    <w:rsid w:val="007E2A75"/>
    <w:rsid w:val="007E7032"/>
    <w:rsid w:val="00803525"/>
    <w:rsid w:val="008057C7"/>
    <w:rsid w:val="00807A31"/>
    <w:rsid w:val="008143F5"/>
    <w:rsid w:val="0081752E"/>
    <w:rsid w:val="00821292"/>
    <w:rsid w:val="00824447"/>
    <w:rsid w:val="00843311"/>
    <w:rsid w:val="008649D4"/>
    <w:rsid w:val="00866326"/>
    <w:rsid w:val="0086636E"/>
    <w:rsid w:val="00866A6A"/>
    <w:rsid w:val="008775D3"/>
    <w:rsid w:val="00883BAA"/>
    <w:rsid w:val="008A2F91"/>
    <w:rsid w:val="008B411C"/>
    <w:rsid w:val="008C184F"/>
    <w:rsid w:val="008C6F9D"/>
    <w:rsid w:val="008D56C7"/>
    <w:rsid w:val="008F3147"/>
    <w:rsid w:val="008F477A"/>
    <w:rsid w:val="008F6D0D"/>
    <w:rsid w:val="009044AF"/>
    <w:rsid w:val="00912467"/>
    <w:rsid w:val="00915AAE"/>
    <w:rsid w:val="00920ABD"/>
    <w:rsid w:val="0092468F"/>
    <w:rsid w:val="00926BCC"/>
    <w:rsid w:val="00933017"/>
    <w:rsid w:val="00936504"/>
    <w:rsid w:val="009404DC"/>
    <w:rsid w:val="00942947"/>
    <w:rsid w:val="00942DDD"/>
    <w:rsid w:val="00951624"/>
    <w:rsid w:val="0095671E"/>
    <w:rsid w:val="00967F83"/>
    <w:rsid w:val="009709B0"/>
    <w:rsid w:val="009739A5"/>
    <w:rsid w:val="0098101D"/>
    <w:rsid w:val="00984864"/>
    <w:rsid w:val="009A3089"/>
    <w:rsid w:val="009A377F"/>
    <w:rsid w:val="009A4AF0"/>
    <w:rsid w:val="009B5C6F"/>
    <w:rsid w:val="009D0226"/>
    <w:rsid w:val="009D6EDC"/>
    <w:rsid w:val="009E10DE"/>
    <w:rsid w:val="009E3575"/>
    <w:rsid w:val="009F161E"/>
    <w:rsid w:val="009F2383"/>
    <w:rsid w:val="00A1170D"/>
    <w:rsid w:val="00A122EF"/>
    <w:rsid w:val="00A1660B"/>
    <w:rsid w:val="00A266B3"/>
    <w:rsid w:val="00A27E0E"/>
    <w:rsid w:val="00A30D5A"/>
    <w:rsid w:val="00A3128E"/>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C8C"/>
    <w:rsid w:val="00AD7659"/>
    <w:rsid w:val="00AF0535"/>
    <w:rsid w:val="00AF30B4"/>
    <w:rsid w:val="00B056A6"/>
    <w:rsid w:val="00B071BB"/>
    <w:rsid w:val="00B13531"/>
    <w:rsid w:val="00B15711"/>
    <w:rsid w:val="00B2219D"/>
    <w:rsid w:val="00B33478"/>
    <w:rsid w:val="00B4431A"/>
    <w:rsid w:val="00B47E46"/>
    <w:rsid w:val="00B54335"/>
    <w:rsid w:val="00B607D9"/>
    <w:rsid w:val="00B66B3C"/>
    <w:rsid w:val="00B75AFD"/>
    <w:rsid w:val="00B85CB9"/>
    <w:rsid w:val="00B86781"/>
    <w:rsid w:val="00B9643D"/>
    <w:rsid w:val="00BB219B"/>
    <w:rsid w:val="00BB3A41"/>
    <w:rsid w:val="00BC207E"/>
    <w:rsid w:val="00BC21F3"/>
    <w:rsid w:val="00BC7236"/>
    <w:rsid w:val="00BD7188"/>
    <w:rsid w:val="00BE0641"/>
    <w:rsid w:val="00BE117F"/>
    <w:rsid w:val="00BE4F37"/>
    <w:rsid w:val="00BE6D0D"/>
    <w:rsid w:val="00C06F3E"/>
    <w:rsid w:val="00C106D1"/>
    <w:rsid w:val="00C12321"/>
    <w:rsid w:val="00C1634C"/>
    <w:rsid w:val="00C21FAF"/>
    <w:rsid w:val="00C27089"/>
    <w:rsid w:val="00C31766"/>
    <w:rsid w:val="00C31F14"/>
    <w:rsid w:val="00C33DF7"/>
    <w:rsid w:val="00C340AE"/>
    <w:rsid w:val="00C430E6"/>
    <w:rsid w:val="00C43EBE"/>
    <w:rsid w:val="00C4444C"/>
    <w:rsid w:val="00C47D77"/>
    <w:rsid w:val="00C603A3"/>
    <w:rsid w:val="00C64AEF"/>
    <w:rsid w:val="00C70836"/>
    <w:rsid w:val="00C77823"/>
    <w:rsid w:val="00C77E21"/>
    <w:rsid w:val="00CA3C4C"/>
    <w:rsid w:val="00CA45A1"/>
    <w:rsid w:val="00CD1AD7"/>
    <w:rsid w:val="00CD218B"/>
    <w:rsid w:val="00CD3022"/>
    <w:rsid w:val="00CE0F4E"/>
    <w:rsid w:val="00CE77D7"/>
    <w:rsid w:val="00D1451C"/>
    <w:rsid w:val="00D403C3"/>
    <w:rsid w:val="00D4731D"/>
    <w:rsid w:val="00D55187"/>
    <w:rsid w:val="00D55F9B"/>
    <w:rsid w:val="00D62DB4"/>
    <w:rsid w:val="00D645B9"/>
    <w:rsid w:val="00D65759"/>
    <w:rsid w:val="00DA0409"/>
    <w:rsid w:val="00DA20ED"/>
    <w:rsid w:val="00DA2CF2"/>
    <w:rsid w:val="00DA4E8E"/>
    <w:rsid w:val="00DA4FBF"/>
    <w:rsid w:val="00DA7EE0"/>
    <w:rsid w:val="00DC130F"/>
    <w:rsid w:val="00DD181D"/>
    <w:rsid w:val="00DD26EA"/>
    <w:rsid w:val="00DE25C2"/>
    <w:rsid w:val="00DF1E78"/>
    <w:rsid w:val="00DF26FD"/>
    <w:rsid w:val="00E229DB"/>
    <w:rsid w:val="00E3006D"/>
    <w:rsid w:val="00E4088E"/>
    <w:rsid w:val="00E42C37"/>
    <w:rsid w:val="00E477D6"/>
    <w:rsid w:val="00E647FC"/>
    <w:rsid w:val="00E737F5"/>
    <w:rsid w:val="00E742EE"/>
    <w:rsid w:val="00E75AD7"/>
    <w:rsid w:val="00E82568"/>
    <w:rsid w:val="00E8291B"/>
    <w:rsid w:val="00E93BB1"/>
    <w:rsid w:val="00E977C3"/>
    <w:rsid w:val="00EA7E12"/>
    <w:rsid w:val="00EC0CF0"/>
    <w:rsid w:val="00EC60C0"/>
    <w:rsid w:val="00ED0C76"/>
    <w:rsid w:val="00ED432F"/>
    <w:rsid w:val="00EE0510"/>
    <w:rsid w:val="00F01FB9"/>
    <w:rsid w:val="00F044D0"/>
    <w:rsid w:val="00F04F2B"/>
    <w:rsid w:val="00F0518A"/>
    <w:rsid w:val="00F12C12"/>
    <w:rsid w:val="00F1422F"/>
    <w:rsid w:val="00F200B4"/>
    <w:rsid w:val="00F40F29"/>
    <w:rsid w:val="00F41E1F"/>
    <w:rsid w:val="00F47D30"/>
    <w:rsid w:val="00F51F18"/>
    <w:rsid w:val="00F5304B"/>
    <w:rsid w:val="00F53D98"/>
    <w:rsid w:val="00F548AC"/>
    <w:rsid w:val="00F60A42"/>
    <w:rsid w:val="00F630F6"/>
    <w:rsid w:val="00F66A98"/>
    <w:rsid w:val="00F713AA"/>
    <w:rsid w:val="00F81E6A"/>
    <w:rsid w:val="00F82E8C"/>
    <w:rsid w:val="00F96BAE"/>
    <w:rsid w:val="00FB0A8D"/>
    <w:rsid w:val="00FB2AB8"/>
    <w:rsid w:val="00FC683D"/>
    <w:rsid w:val="00FD1553"/>
    <w:rsid w:val="00FD49F8"/>
    <w:rsid w:val="00FD4F05"/>
    <w:rsid w:val="00FE118D"/>
    <w:rsid w:val="00FE179D"/>
    <w:rsid w:val="00FE3418"/>
    <w:rsid w:val="00FF4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uperawesomevectors.deviantart.com/art/Shark-Cartoon-Free-Vector-Illustration-643399222" TargetMode="External"/><Relationship Id="rId42" Type="http://schemas.openxmlformats.org/officeDocument/2006/relationships/image" Target="media/image14.png"/><Relationship Id="rId47" Type="http://schemas.openxmlformats.org/officeDocument/2006/relationships/diagramColors" Target="diagrams/colors1.xml"/><Relationship Id="rId63" Type="http://schemas.microsoft.com/office/2007/relationships/diagramDrawing" Target="diagrams/drawing4.xm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ixabay.com/en/urban-lost-hiding-afraid-1002149/" TargetMode="External"/><Relationship Id="rId11" Type="http://schemas.openxmlformats.org/officeDocument/2006/relationships/hyperlink" Target="https://www.flickr.com/photos/falcon1961/3304306800/" TargetMode="External"/><Relationship Id="rId24" Type="http://schemas.openxmlformats.org/officeDocument/2006/relationships/hyperlink" Target="https://superawesomevectors.deviantart.com/art/Shark-Cartoon-Free-Vector-Illustration-643399222" TargetMode="External"/><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image" Target="media/image10.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QuickStyle" Target="diagrams/quickStyle4.xml"/><Relationship Id="rId19" Type="http://schemas.openxmlformats.org/officeDocument/2006/relationships/hyperlink" Target="https://en.wikipedia.org/wiki/File:Florida_Box_Turtle_Digon3.jpg" TargetMode="External"/><Relationship Id="rId14" Type="http://schemas.openxmlformats.org/officeDocument/2006/relationships/hyperlink" Target="https://en.wikipedia.org/wiki/File:Florida_Box_Turtle_Digon3.jpg" TargetMode="External"/><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hyperlink" Target="https://pixabay.com/en/urban-lost-hiding-afraid-1002149/" TargetMode="External"/><Relationship Id="rId30" Type="http://schemas.openxmlformats.org/officeDocument/2006/relationships/image" Target="media/image8.jpeg"/><Relationship Id="rId35" Type="http://schemas.openxmlformats.org/officeDocument/2006/relationships/hyperlink" Target="https://www.flickr.com/photos/zabara_tango/6955720271" TargetMode="External"/><Relationship Id="rId43" Type="http://schemas.openxmlformats.org/officeDocument/2006/relationships/hyperlink" Target="https://commons.wikimedia.org/wiki/File:US_Army_53525_Soldiers_compete_in_Tae_Kwon_Do_tournament_for_Warrior_Country_level.jpg" TargetMode="External"/><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File:Florida_Box_Turtle_Digon3.jpg" TargetMode="External"/><Relationship Id="rId25" Type="http://schemas.openxmlformats.org/officeDocument/2006/relationships/hyperlink" Target="https://superawesomevectors.deviantart.com/art/Shark-Cartoon-Free-Vector-Illustration-643399222" TargetMode="External"/><Relationship Id="rId33" Type="http://schemas.openxmlformats.org/officeDocument/2006/relationships/hyperlink" Target="https://commons.wikimedia.org/wiki/File:Flickr_-_Carine06_-_%22I_give_up.%22.jpg" TargetMode="External"/><Relationship Id="rId38" Type="http://schemas.openxmlformats.org/officeDocument/2006/relationships/hyperlink" Target="https://www.flickr.com/photos/zabara_tango/6955720271" TargetMode="External"/><Relationship Id="rId46" Type="http://schemas.openxmlformats.org/officeDocument/2006/relationships/diagramQuickStyle" Target="diagrams/quickStyle1.xml"/><Relationship Id="rId59" Type="http://schemas.openxmlformats.org/officeDocument/2006/relationships/diagramData" Target="diagrams/data4.xm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commons.wikimedia.org/wiki/File:US_Army_53525_Soldiers_compete_in_Tae_Kwon_Do_tournament_for_Warrior_Country_level.jpg" TargetMode="Externa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ile:Florida_Box_Turtle_Digon3.jp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flickr.com/photos/zabara_tango/6955720271" TargetMode="External"/><Relationship Id="rId49" Type="http://schemas.openxmlformats.org/officeDocument/2006/relationships/diagramData" Target="diagrams/data2.xml"/><Relationship Id="rId57" Type="http://schemas.openxmlformats.org/officeDocument/2006/relationships/diagramColors" Target="diagrams/colors3.xml"/><Relationship Id="rId10" Type="http://schemas.openxmlformats.org/officeDocument/2006/relationships/image" Target="media/image2.png"/><Relationship Id="rId31" Type="http://schemas.openxmlformats.org/officeDocument/2006/relationships/hyperlink" Target="https://commons.wikimedia.org/wiki/File:Flickr_-_Carine06_-_%22I_give_up.%22.jpg" TargetMode="External"/><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diagramLayout" Target="diagrams/layout4.xm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flickr.com/photos/falcon1961/3304306800/" TargetMode="External"/><Relationship Id="rId13" Type="http://schemas.openxmlformats.org/officeDocument/2006/relationships/hyperlink" Target="https://en.wikipedia.org/wiki/File:Florida_Box_Turtle_Digon3.jpg" TargetMode="External"/><Relationship Id="rId18" Type="http://schemas.openxmlformats.org/officeDocument/2006/relationships/hyperlink" Target="https://en.wikipedia.org/wiki/File:Florida_Box_Turtle_Digon3.jpg" TargetMode="External"/><Relationship Id="rId39" Type="http://schemas.openxmlformats.org/officeDocument/2006/relationships/hyperlink" Target="https://www.flickr.com/photos/zabara_tango/6955720271" TargetMode="External"/><Relationship Id="rId34" Type="http://schemas.openxmlformats.org/officeDocument/2006/relationships/image" Target="media/image9.png"/><Relationship Id="rId50" Type="http://schemas.openxmlformats.org/officeDocument/2006/relationships/diagramLayout" Target="diagrams/layout2.xml"/><Relationship Id="rId55" Type="http://schemas.openxmlformats.org/officeDocument/2006/relationships/diagramLayout" Target="diagrams/layout3.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t>
        <a:bodyPr/>
        <a:lstStyle/>
        <a:p>
          <a:endParaRPr lang="en-US"/>
        </a:p>
      </dgm:t>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t>
        <a:bodyPr/>
        <a:lstStyle/>
        <a:p>
          <a:endParaRPr lang="en-US"/>
        </a:p>
      </dgm:t>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t>
        <a:bodyPr/>
        <a:lstStyle/>
        <a:p>
          <a:endParaRPr lang="en-US"/>
        </a:p>
      </dgm:t>
    </dgm:pt>
    <dgm:pt modelId="{0817AB89-9066-46B5-9A10-2BF4E14B6B54}" type="pres">
      <dgm:prSet presAssocID="{76BC54B1-06E4-4A75-9FAB-B9FA7E781B26}" presName="tile2" presStyleLbl="node1" presStyleIdx="1" presStyleCnt="4" custScaleY="82681" custLinFactNeighborY="760"/>
      <dgm:spPr/>
      <dgm:t>
        <a:bodyPr/>
        <a:lstStyle/>
        <a:p>
          <a:endParaRPr lang="en-US"/>
        </a:p>
      </dgm:t>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t>
        <a:bodyPr/>
        <a:lstStyle/>
        <a:p>
          <a:endParaRPr lang="en-US"/>
        </a:p>
      </dgm:t>
    </dgm:pt>
    <dgm:pt modelId="{BD34A05E-AFEA-4673-ADD4-73339805AA79}" type="pres">
      <dgm:prSet presAssocID="{76BC54B1-06E4-4A75-9FAB-B9FA7E781B26}" presName="tile3" presStyleLbl="node1" presStyleIdx="2" presStyleCnt="4" custScaleY="108445" custLinFactNeighborY="-8740"/>
      <dgm:spPr/>
      <dgm:t>
        <a:bodyPr/>
        <a:lstStyle/>
        <a:p>
          <a:endParaRPr lang="en-US"/>
        </a:p>
      </dgm:t>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t>
        <a:bodyPr/>
        <a:lstStyle/>
        <a:p>
          <a:endParaRPr lang="en-US"/>
        </a:p>
      </dgm:t>
    </dgm:pt>
    <dgm:pt modelId="{0D744EFD-569D-496A-B20A-8B5635D265BB}" type="pres">
      <dgm:prSet presAssocID="{76BC54B1-06E4-4A75-9FAB-B9FA7E781B26}" presName="tile4" presStyleLbl="node1" presStyleIdx="3" presStyleCnt="4" custScaleY="106390" custLinFactNeighborY="-7600"/>
      <dgm:spPr/>
      <dgm:t>
        <a:bodyPr/>
        <a:lstStyle/>
        <a:p>
          <a:endParaRPr lang="en-US"/>
        </a:p>
      </dgm:t>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t>
        <a:bodyPr/>
        <a:lstStyle/>
        <a:p>
          <a:endParaRPr lang="en-US"/>
        </a:p>
      </dgm:t>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t>
        <a:bodyPr/>
        <a:lstStyle/>
        <a:p>
          <a:endParaRPr lang="en-US"/>
        </a:p>
      </dgm:t>
    </dgm:pt>
  </dgm:ptLst>
  <dgm:cxnLst>
    <dgm:cxn modelId="{ADDC8B55-0A92-4012-AB1C-B4B2672BB500}" type="presOf" srcId="{EFE8B7D8-8D7C-48BC-A381-17730FC4FEE6}" destId="{F551DD53-CB80-406C-9D74-5611B4815578}" srcOrd="1" destOrd="0" presId="urn:microsoft.com/office/officeart/2005/8/layout/matrix1"/>
    <dgm:cxn modelId="{3F9B5F21-774E-4C70-BFB7-B2563265E99F}" type="presOf" srcId="{1F7E93A6-8EC4-4CA7-93E5-920810F3E850}" destId="{743A4350-2842-4AA6-871C-873B318AFB91}" srcOrd="1" destOrd="1" presId="urn:microsoft.com/office/officeart/2005/8/layout/matrix1"/>
    <dgm:cxn modelId="{A792F92C-8BCE-405A-8E8F-0AEC3BB429A1}" type="presOf" srcId="{D716EDA4-33DC-441E-ABCB-E8375DBF67F3}" destId="{12EC5B81-43BC-4747-8556-5DF71F8A8AE3}" srcOrd="0" destOrd="0" presId="urn:microsoft.com/office/officeart/2005/8/layout/matrix1"/>
    <dgm:cxn modelId="{2478D072-EDEE-4BDD-B77F-A94ED3240BB6}" type="presOf" srcId="{1F7E93A6-8EC4-4CA7-93E5-920810F3E850}" destId="{0817AB89-9066-46B5-9A10-2BF4E14B6B54}"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78C6F5A4-93BD-4B5A-960E-861BC343037F}" srcId="{76BC54B1-06E4-4A75-9FAB-B9FA7E781B26}" destId="{9BF12D04-74E2-43C2-90B6-203D783A9695}" srcOrd="0" destOrd="0" parTransId="{08B2193A-F4EE-4E8E-9264-77908CA2A3DB}" sibTransId="{93794902-FBA7-4B06-A1DA-CAE8168D0A57}"/>
    <dgm:cxn modelId="{EA395D9D-AA57-445E-A7EF-6B86879FA486}" type="presOf" srcId="{92252004-2546-4695-9D30-25C21384B215}" destId="{743A4350-2842-4AA6-871C-873B318AFB91}" srcOrd="1" destOrd="0" presId="urn:microsoft.com/office/officeart/2005/8/layout/matrix1"/>
    <dgm:cxn modelId="{8D98E771-938F-4960-BD3F-E51CD7FB9E86}" type="presOf" srcId="{91D2BE66-D823-48AD-8C21-65031C632FEB}" destId="{BD34A05E-AFEA-4673-ADD4-73339805AA79}" srcOrd="0" destOrd="4" presId="urn:microsoft.com/office/officeart/2005/8/layout/matrix1"/>
    <dgm:cxn modelId="{D51EB43A-6FE5-43DE-B67B-696BF67FBABA}" type="presOf" srcId="{A79756C8-7306-47A8-A7CD-2798DD8C5857}" destId="{BB3C3530-7B15-4AE1-B5CC-9806CF8884DF}" srcOrd="1" destOrd="0" presId="urn:microsoft.com/office/officeart/2005/8/layout/matrix1"/>
    <dgm:cxn modelId="{334C0F0B-73E3-46C4-9472-ACDAB4007126}" srcId="{92252004-2546-4695-9D30-25C21384B215}" destId="{E5685FC2-8544-4B1C-B573-7BE51F580D33}" srcOrd="1" destOrd="0" parTransId="{8C94A17B-9170-4590-83F6-74CFE37AD3FE}" sibTransId="{4D9A7BB9-D573-4528-A1E2-3DC2074C1AE2}"/>
    <dgm:cxn modelId="{B3585C68-0361-42A9-ADC0-FF97185E833D}" type="presOf" srcId="{E5685FC2-8544-4B1C-B573-7BE51F580D33}" destId="{743A4350-2842-4AA6-871C-873B318AFB91}" srcOrd="1"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DBE94ABE-CEF9-46DB-94BD-7A6209B6A20D}" type="presOf" srcId="{91D2BE66-D823-48AD-8C21-65031C632FEB}" destId="{BB3C3530-7B15-4AE1-B5CC-9806CF8884DF}" srcOrd="1" destOrd="4"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97B2E697-301D-4753-BC4A-B32F8391854E}" srcId="{EFE8B7D8-8D7C-48BC-A381-17730FC4FEE6}" destId="{A2F74945-CC03-46D3-B44C-CE26CECEA502}" srcOrd="0" destOrd="0" parTransId="{264713B7-501A-40F8-B16D-35DD38CA05AA}" sibTransId="{4258ED32-71A0-49F8-8AAD-4D7D4803C2E6}"/>
    <dgm:cxn modelId="{370CD393-A5BF-4395-92EB-0602435A3DFB}" srcId="{9BF12D04-74E2-43C2-90B6-203D783A9695}" destId="{D716EDA4-33DC-441E-ABCB-E8375DBF67F3}" srcOrd="0" destOrd="0" parTransId="{20EF1FBD-94B9-437B-8AF7-061E0AE3169A}" sibTransId="{22958A68-A02B-4E9D-B6F3-482768BC9385}"/>
    <dgm:cxn modelId="{7D0EDAB8-C3AF-4E9A-B88C-F807792A099D}" type="presOf" srcId="{BC19DE35-84BB-4B63-89A3-3FC6EBCA0E90}" destId="{12EC5B81-43BC-4747-8556-5DF71F8A8AE3}" srcOrd="0" destOrd="2"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003A131E-8975-4562-BD85-203869C7EB1E}" srcId="{A79756C8-7306-47A8-A7CD-2798DD8C5857}" destId="{D2EBE064-E88E-4E68-94A6-A56F8C11BACD}" srcOrd="1" destOrd="0" parTransId="{5B5AF0DE-CF93-4D5A-B800-696C5A709083}" sibTransId="{48F0712C-2F4B-4480-ADBD-9EC123973564}"/>
    <dgm:cxn modelId="{E5742B1A-F743-46C6-BDB8-2FE9307F0133}" type="presOf" srcId="{A9C3B04D-E087-462F-8FF1-956E88F51DAC}" destId="{0D744EFD-569D-496A-B20A-8B5635D265BB}" srcOrd="0" destOrd="2" presId="urn:microsoft.com/office/officeart/2005/8/layout/matrix1"/>
    <dgm:cxn modelId="{6B8E42D9-F5EF-4D31-9A12-74AA60665649}" type="presOf" srcId="{B391887E-E77E-4339-8417-9D272F482254}" destId="{12EC5B81-43BC-4747-8556-5DF71F8A8AE3}" srcOrd="0" destOrd="1" presId="urn:microsoft.com/office/officeart/2005/8/layout/matrix1"/>
    <dgm:cxn modelId="{AB7253BE-E0D0-4502-A0B3-CBF3EE2FE789}" type="presOf" srcId="{36AA82B3-4156-4604-98FA-C7B5BB33E887}" destId="{BD34A05E-AFEA-4673-ADD4-73339805AA79}"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9245A32D-9D2A-451B-9E0E-BF3AF3C66A37}" type="presOf" srcId="{EFE8B7D8-8D7C-48BC-A381-17730FC4FEE6}" destId="{0D744EFD-569D-496A-B20A-8B5635D265BB}" srcOrd="0" destOrd="0"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BD897718-5D27-4FCB-9334-F347C0FB997A}" type="presOf" srcId="{36AA82B3-4156-4604-98FA-C7B5BB33E887}" destId="{BB3C3530-7B15-4AE1-B5CC-9806CF8884DF}" srcOrd="1" destOrd="3" presId="urn:microsoft.com/office/officeart/2005/8/layout/matrix1"/>
    <dgm:cxn modelId="{8496D51F-83C4-40E8-8A57-95A41971F923}" srcId="{EFE8B7D8-8D7C-48BC-A381-17730FC4FEE6}" destId="{4FB8AE12-EFDE-4ABA-9568-CFF18292E85D}" srcOrd="2" destOrd="0" parTransId="{0A56C543-04F1-48B2-8D4E-B9A3FF086DBE}" sibTransId="{45A6E9E4-E09D-47C7-93EB-2351A6F25AD0}"/>
    <dgm:cxn modelId="{B7D52270-AC63-4DD5-83E7-30F1681FAD82}" type="presOf" srcId="{E5685FC2-8544-4B1C-B573-7BE51F580D33}" destId="{0817AB89-9066-46B5-9A10-2BF4E14B6B54}" srcOrd="0" destOrd="2" presId="urn:microsoft.com/office/officeart/2005/8/layout/matrix1"/>
    <dgm:cxn modelId="{F1AE12B6-AC0B-4C09-80E3-F2F2260DC4CE}" srcId="{D716EDA4-33DC-441E-ABCB-E8375DBF67F3}" destId="{B391887E-E77E-4339-8417-9D272F482254}" srcOrd="0" destOrd="0" parTransId="{B3904645-FA2C-43A2-9F54-A0A15357D36B}" sibTransId="{F429FEB5-CD8F-42AE-A979-63CD87162C7A}"/>
    <dgm:cxn modelId="{2DB0E7B8-C5D3-48A3-B203-0D1A0CF6E63E}" type="presOf" srcId="{D2EBE064-E88E-4E68-94A6-A56F8C11BACD}" destId="{BB3C3530-7B15-4AE1-B5CC-9806CF8884DF}" srcOrd="1" destOrd="2" presId="urn:microsoft.com/office/officeart/2005/8/layout/matrix1"/>
    <dgm:cxn modelId="{AAB83BEC-2339-4569-A498-457698171C88}" type="presOf" srcId="{4FB8AE12-EFDE-4ABA-9568-CFF18292E85D}" destId="{F551DD53-CB80-406C-9D74-5611B4815578}" srcOrd="1" destOrd="3" presId="urn:microsoft.com/office/officeart/2005/8/layout/matrix1"/>
    <dgm:cxn modelId="{58C6C47D-CAD9-46E5-9CE9-29DA8F8F5CCB}" type="presOf" srcId="{A2F74945-CC03-46D3-B44C-CE26CECEA502}" destId="{0D744EFD-569D-496A-B20A-8B5635D265BB}"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C3C9271A-BE15-4C89-A877-535FB7260BEC}" type="presOf" srcId="{92252004-2546-4695-9D30-25C21384B215}" destId="{0817AB89-9066-46B5-9A10-2BF4E14B6B54}" srcOrd="0" destOrd="0" presId="urn:microsoft.com/office/officeart/2005/8/layout/matrix1"/>
    <dgm:cxn modelId="{40A49489-F77F-46BB-9789-DC09A5B833C2}" type="presOf" srcId="{AF96442E-AFBF-4B20-8589-0768A252E8E7}" destId="{BD34A05E-AFEA-4673-ADD4-73339805AA79}" srcOrd="0" destOrd="1" presId="urn:microsoft.com/office/officeart/2005/8/layout/matrix1"/>
    <dgm:cxn modelId="{CFA42DB1-7DCA-4911-95DB-E49463ED91A0}" srcId="{9BF12D04-74E2-43C2-90B6-203D783A9695}" destId="{A79756C8-7306-47A8-A7CD-2798DD8C5857}" srcOrd="2" destOrd="0" parTransId="{3A869F03-382D-46CB-84FE-8A8CF5FA9111}" sibTransId="{316A8055-5DC4-4E0A-94AD-4245E9EBFE37}"/>
    <dgm:cxn modelId="{245F5776-90ED-40DE-9008-78E2FDA412AC}" type="presOf" srcId="{4FB8AE12-EFDE-4ABA-9568-CFF18292E85D}" destId="{0D744EFD-569D-496A-B20A-8B5635D265BB}" srcOrd="0"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A287A72C-6D7D-475F-9CBF-9DEE87CAE3DC}" srcId="{9BF12D04-74E2-43C2-90B6-203D783A9695}" destId="{92252004-2546-4695-9D30-25C21384B215}" srcOrd="1" destOrd="0" parTransId="{6278299A-DFA3-4C3C-975B-D3001F6B015C}" sibTransId="{C9CB5D85-DB05-4438-ABD9-844938109616}"/>
    <dgm:cxn modelId="{12CA57CD-FD8E-498E-8220-627F8599D085}" type="presOf" srcId="{BC19DE35-84BB-4B63-89A3-3FC6EBCA0E90}" destId="{D9607062-031C-46D8-8FA5-FAD9B0498F3F}" srcOrd="1" destOrd="2" presId="urn:microsoft.com/office/officeart/2005/8/layout/matrix1"/>
    <dgm:cxn modelId="{721036A4-CAC3-4BB2-8C12-2FBE010CD345}" type="presOf" srcId="{9BF12D04-74E2-43C2-90B6-203D783A9695}" destId="{0830949A-8E28-41ED-BECA-89A6658D573B}" srcOrd="0" destOrd="0" presId="urn:microsoft.com/office/officeart/2005/8/layout/matrix1"/>
    <dgm:cxn modelId="{690F22CB-E302-4710-A658-516EEE458FD1}" type="presOf" srcId="{76BC54B1-06E4-4A75-9FAB-B9FA7E781B26}" destId="{C0C68BC8-75DF-48A0-AC48-BEBFF982E139}" srcOrd="0" destOrd="0" presId="urn:microsoft.com/office/officeart/2005/8/layout/matrix1"/>
    <dgm:cxn modelId="{1C40A4D2-FBAA-400D-8CAB-F0E3A8D3B297}" type="presOf" srcId="{A2F74945-CC03-46D3-B44C-CE26CECEA502}" destId="{F551DD53-CB80-406C-9D74-5611B4815578}" srcOrd="1"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CD68CDD2-DFB6-4316-AE51-4579FEECF46D}" type="presOf" srcId="{A79756C8-7306-47A8-A7CD-2798DD8C5857}" destId="{BD34A05E-AFEA-4673-ADD4-73339805AA79}" srcOrd="0" destOrd="0" presId="urn:microsoft.com/office/officeart/2005/8/layout/matrix1"/>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t>
        <a:bodyPr/>
        <a:lstStyle/>
        <a:p>
          <a:endParaRPr lang="en-US"/>
        </a:p>
      </dgm:t>
    </dgm:pt>
    <dgm:pt modelId="{BFAD5834-A34F-41EC-BA1C-7767FCD31A69}" type="pres">
      <dgm:prSet presAssocID="{FCC437D1-099F-4472-A5F1-79DE1C06814C}" presName="node" presStyleLbl="node1" presStyleIdx="0" presStyleCnt="6" custScaleX="201688">
        <dgm:presLayoutVars>
          <dgm:bulletEnabled val="1"/>
        </dgm:presLayoutVars>
      </dgm:prSet>
      <dgm:spPr/>
      <dgm:t>
        <a:bodyPr/>
        <a:lstStyle/>
        <a:p>
          <a:endParaRPr lang="en-US"/>
        </a:p>
      </dgm:t>
    </dgm:pt>
    <dgm:pt modelId="{26EAF42B-E012-4093-944A-55C1CBE4A67D}" type="pres">
      <dgm:prSet presAssocID="{73CEF97F-B881-4924-8632-FDD45DD208D1}" presName="sibTrans" presStyleLbl="sibTrans2D1" presStyleIdx="0" presStyleCnt="5" custScaleX="133203"/>
      <dgm:spPr/>
      <dgm:t>
        <a:bodyPr/>
        <a:lstStyle/>
        <a:p>
          <a:endParaRPr lang="en-US"/>
        </a:p>
      </dgm:t>
    </dgm:pt>
    <dgm:pt modelId="{D3CEAE1D-DEF9-47CE-82AF-1F83C90A0A89}" type="pres">
      <dgm:prSet presAssocID="{73CEF97F-B881-4924-8632-FDD45DD208D1}" presName="connectorText" presStyleLbl="sibTrans2D1" presStyleIdx="0" presStyleCnt="5"/>
      <dgm:spPr/>
      <dgm:t>
        <a:bodyPr/>
        <a:lstStyle/>
        <a:p>
          <a:endParaRPr lang="en-US"/>
        </a:p>
      </dgm:t>
    </dgm:pt>
    <dgm:pt modelId="{D5291A55-ECF1-4074-BD57-2CC2FA90D1E0}" type="pres">
      <dgm:prSet presAssocID="{158224B9-1588-4DBC-8288-CFC7AFA5DC29}" presName="node" presStyleLbl="node1" presStyleIdx="1" presStyleCnt="6" custScaleX="201688">
        <dgm:presLayoutVars>
          <dgm:bulletEnabled val="1"/>
        </dgm:presLayoutVars>
      </dgm:prSet>
      <dgm:spPr/>
      <dgm:t>
        <a:bodyPr/>
        <a:lstStyle/>
        <a:p>
          <a:endParaRPr lang="en-US"/>
        </a:p>
      </dgm:t>
    </dgm:pt>
    <dgm:pt modelId="{9A6B25BD-01AF-4B28-80C4-3EFB30213FF3}" type="pres">
      <dgm:prSet presAssocID="{47E1E15E-FB76-4308-9A47-9FC67054428F}" presName="sibTrans" presStyleLbl="sibTrans2D1" presStyleIdx="1" presStyleCnt="5" custScaleX="121094" custLinFactNeighborX="0"/>
      <dgm:spPr/>
      <dgm:t>
        <a:bodyPr/>
        <a:lstStyle/>
        <a:p>
          <a:endParaRPr lang="en-US"/>
        </a:p>
      </dgm:t>
    </dgm:pt>
    <dgm:pt modelId="{F10C1F12-B667-4B3C-9D2C-781C57EDAAE7}" type="pres">
      <dgm:prSet presAssocID="{47E1E15E-FB76-4308-9A47-9FC67054428F}" presName="connectorText" presStyleLbl="sibTrans2D1" presStyleIdx="1" presStyleCnt="5"/>
      <dgm:spPr/>
      <dgm:t>
        <a:bodyPr/>
        <a:lstStyle/>
        <a:p>
          <a:endParaRPr lang="en-US"/>
        </a:p>
      </dgm:t>
    </dgm:pt>
    <dgm:pt modelId="{8FA6D05A-0244-400D-BB7F-9981EBACB5B5}" type="pres">
      <dgm:prSet presAssocID="{17FF1303-0C61-4C55-949F-761B0CBE353A}" presName="node" presStyleLbl="node1" presStyleIdx="2" presStyleCnt="6" custScaleX="201688">
        <dgm:presLayoutVars>
          <dgm:bulletEnabled val="1"/>
        </dgm:presLayoutVars>
      </dgm:prSet>
      <dgm:spPr/>
      <dgm:t>
        <a:bodyPr/>
        <a:lstStyle/>
        <a:p>
          <a:endParaRPr lang="en-US"/>
        </a:p>
      </dgm:t>
    </dgm:pt>
    <dgm:pt modelId="{55B8AF2A-D341-464F-B817-986BF1FF4CDC}" type="pres">
      <dgm:prSet presAssocID="{21A25839-D9A2-4113-8128-8E063770DFEA}" presName="sibTrans" presStyleLbl="sibTrans2D1" presStyleIdx="2" presStyleCnt="5"/>
      <dgm:spPr/>
      <dgm:t>
        <a:bodyPr/>
        <a:lstStyle/>
        <a:p>
          <a:endParaRPr lang="en-US"/>
        </a:p>
      </dgm:t>
    </dgm:pt>
    <dgm:pt modelId="{D7708F20-9054-4534-BB60-0B8E748EA743}" type="pres">
      <dgm:prSet presAssocID="{21A25839-D9A2-4113-8128-8E063770DFEA}" presName="connectorText" presStyleLbl="sibTrans2D1" presStyleIdx="2" presStyleCnt="5"/>
      <dgm:spPr/>
      <dgm:t>
        <a:bodyPr/>
        <a:lstStyle/>
        <a:p>
          <a:endParaRPr lang="en-US"/>
        </a:p>
      </dgm:t>
    </dgm:pt>
    <dgm:pt modelId="{DF0CEF7E-CF3E-4CE1-9B39-551781CB4AF0}" type="pres">
      <dgm:prSet presAssocID="{1995399C-BE44-47F3-8EDF-81984218225F}" presName="node" presStyleLbl="node1" presStyleIdx="3" presStyleCnt="6" custScaleX="201688">
        <dgm:presLayoutVars>
          <dgm:bulletEnabled val="1"/>
        </dgm:presLayoutVars>
      </dgm:prSet>
      <dgm:spPr/>
      <dgm:t>
        <a:bodyPr/>
        <a:lstStyle/>
        <a:p>
          <a:endParaRPr lang="en-US"/>
        </a:p>
      </dgm:t>
    </dgm:pt>
    <dgm:pt modelId="{8898DF6E-02DE-4CAE-9A0D-05B3A99C1DA2}" type="pres">
      <dgm:prSet presAssocID="{DED79D7E-4F31-43B5-B24E-A11352AA3D87}" presName="sibTrans" presStyleLbl="sibTrans2D1" presStyleIdx="3" presStyleCnt="5" custScaleX="121094"/>
      <dgm:spPr/>
      <dgm:t>
        <a:bodyPr/>
        <a:lstStyle/>
        <a:p>
          <a:endParaRPr lang="en-US"/>
        </a:p>
      </dgm:t>
    </dgm:pt>
    <dgm:pt modelId="{551C39FF-E9A4-4005-9B6E-4A1DFF2FEF54}" type="pres">
      <dgm:prSet presAssocID="{DED79D7E-4F31-43B5-B24E-A11352AA3D87}" presName="connectorText" presStyleLbl="sibTrans2D1" presStyleIdx="3" presStyleCnt="5"/>
      <dgm:spPr/>
      <dgm:t>
        <a:bodyPr/>
        <a:lstStyle/>
        <a:p>
          <a:endParaRPr lang="en-US"/>
        </a:p>
      </dgm:t>
    </dgm:pt>
    <dgm:pt modelId="{80A98637-AED8-4210-BBAC-5708072C0D3A}" type="pres">
      <dgm:prSet presAssocID="{1B7D3FA6-C313-44E2-AB8B-8DBCD97C8FFE}" presName="node" presStyleLbl="node1" presStyleIdx="4" presStyleCnt="6" custScaleX="201688">
        <dgm:presLayoutVars>
          <dgm:bulletEnabled val="1"/>
        </dgm:presLayoutVars>
      </dgm:prSet>
      <dgm:spPr/>
      <dgm:t>
        <a:bodyPr/>
        <a:lstStyle/>
        <a:p>
          <a:endParaRPr lang="en-US"/>
        </a:p>
      </dgm:t>
    </dgm:pt>
    <dgm:pt modelId="{B3D9FA15-EB38-4380-835A-99C454FB331A}" type="pres">
      <dgm:prSet presAssocID="{9F4976A1-CB4C-4972-B44D-9929F3FB0D00}" presName="sibTrans" presStyleLbl="sibTrans2D1" presStyleIdx="4" presStyleCnt="5" custScaleX="121094"/>
      <dgm:spPr/>
      <dgm:t>
        <a:bodyPr/>
        <a:lstStyle/>
        <a:p>
          <a:endParaRPr lang="en-US"/>
        </a:p>
      </dgm:t>
    </dgm:pt>
    <dgm:pt modelId="{5C8475CE-3E84-43A8-93C1-BE6F38AFD666}" type="pres">
      <dgm:prSet presAssocID="{9F4976A1-CB4C-4972-B44D-9929F3FB0D00}" presName="connectorText" presStyleLbl="sibTrans2D1" presStyleIdx="4" presStyleCnt="5"/>
      <dgm:spPr/>
      <dgm:t>
        <a:bodyPr/>
        <a:lstStyle/>
        <a:p>
          <a:endParaRPr lang="en-US"/>
        </a:p>
      </dgm:t>
    </dgm:pt>
    <dgm:pt modelId="{C7111067-B611-446C-ACFE-96DA3CCF3660}" type="pres">
      <dgm:prSet presAssocID="{216F1F95-6731-40A9-8873-8FD61AB81DD6}" presName="node" presStyleLbl="node1" presStyleIdx="5" presStyleCnt="6" custScaleX="201688">
        <dgm:presLayoutVars>
          <dgm:bulletEnabled val="1"/>
        </dgm:presLayoutVars>
      </dgm:prSet>
      <dgm:spPr/>
      <dgm:t>
        <a:bodyPr/>
        <a:lstStyle/>
        <a:p>
          <a:endParaRPr lang="en-US"/>
        </a:p>
      </dgm:t>
    </dgm:pt>
  </dgm:ptLst>
  <dgm:cxnLst>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9497C6B-D4A1-42AB-A873-7539328B936F}" type="presOf" srcId="{21A25839-D9A2-4113-8128-8E063770DFEA}" destId="{55B8AF2A-D341-464F-B817-986BF1FF4CDC}"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4E055404-1577-4F77-B573-C3C53169352D}" type="presOf" srcId="{158224B9-1588-4DBC-8288-CFC7AFA5DC29}" destId="{D5291A55-ECF1-4074-BD57-2CC2FA90D1E0}" srcOrd="0" destOrd="0" presId="urn:microsoft.com/office/officeart/2005/8/layout/process2"/>
    <dgm:cxn modelId="{674E26A5-95AC-4C6F-A456-56AB7BCF1B2D}" type="presOf" srcId="{73CEF97F-B881-4924-8632-FDD45DD208D1}" destId="{26EAF42B-E012-4093-944A-55C1CBE4A67D}" srcOrd="0"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9EAB9E09-46DB-4F4D-960D-A6CE6910513A}" type="presOf" srcId="{9F4976A1-CB4C-4972-B44D-9929F3FB0D00}" destId="{B3D9FA15-EB38-4380-835A-99C454FB331A}"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896B72B8-6021-403B-BAD6-DAEC4B5430E7}" type="presOf" srcId="{9F4976A1-CB4C-4972-B44D-9929F3FB0D00}" destId="{5C8475CE-3E84-43A8-93C1-BE6F38AFD666}" srcOrd="1"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FC7046E3-92F8-4BE4-A77E-522161E232EE}" type="presOf" srcId="{DED79D7E-4F31-43B5-B24E-A11352AA3D87}" destId="{551C39FF-E9A4-4005-9B6E-4A1DFF2FEF54}" srcOrd="1"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D3958332-38B6-4441-9947-C7D8AD3942CA}" type="presOf" srcId="{1995399C-BE44-47F3-8EDF-81984218225F}" destId="{DF0CEF7E-CF3E-4CE1-9B39-551781CB4AF0}"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C16614AF-A26E-444A-A390-9CE7EE3AC088}" srcId="{EF6AD967-3BCC-45A4-BAFD-33ACC6AEFC40}" destId="{1995399C-BE44-47F3-8EDF-81984218225F}" srcOrd="3" destOrd="0" parTransId="{0DA6DFDE-18F9-42FA-8A57-07A79B8806A4}" sibTransId="{DED79D7E-4F31-43B5-B24E-A11352AA3D87}"/>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t>
        <a:bodyPr/>
        <a:lstStyle/>
        <a:p>
          <a:endParaRPr lang="en-US"/>
        </a:p>
      </dgm:t>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t>
        <a:bodyPr/>
        <a:lstStyle/>
        <a:p>
          <a:endParaRPr lang="en-US"/>
        </a:p>
      </dgm:t>
    </dgm:pt>
    <dgm:pt modelId="{85C7BE44-2F1C-40B0-9E69-8C52F03671AB}" type="pres">
      <dgm:prSet presAssocID="{7151FC6E-2EAD-478B-A694-C1F99384C164}" presName="descendantText" presStyleLbl="alignAccFollowNode1" presStyleIdx="0" presStyleCnt="6">
        <dgm:presLayoutVars>
          <dgm:bulletEnabled val="1"/>
        </dgm:presLayoutVars>
      </dgm:prSet>
      <dgm:spPr/>
      <dgm:t>
        <a:bodyPr/>
        <a:lstStyle/>
        <a:p>
          <a:endParaRPr lang="en-US"/>
        </a:p>
      </dgm:t>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t>
        <a:bodyPr/>
        <a:lstStyle/>
        <a:p>
          <a:endParaRPr lang="en-US"/>
        </a:p>
      </dgm:t>
    </dgm:pt>
    <dgm:pt modelId="{60FE5E29-60E1-4AD1-B420-158365DD2136}" type="pres">
      <dgm:prSet presAssocID="{2184C02C-B270-4091-B2A9-DCE26E87BF2D}" presName="descendantText" presStyleLbl="alignAccFollowNode1" presStyleIdx="1" presStyleCnt="6">
        <dgm:presLayoutVars>
          <dgm:bulletEnabled val="1"/>
        </dgm:presLayoutVars>
      </dgm:prSet>
      <dgm:spPr/>
      <dgm:t>
        <a:bodyPr/>
        <a:lstStyle/>
        <a:p>
          <a:endParaRPr lang="en-US"/>
        </a:p>
      </dgm:t>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t>
        <a:bodyPr/>
        <a:lstStyle/>
        <a:p>
          <a:endParaRPr lang="en-US"/>
        </a:p>
      </dgm:t>
    </dgm:pt>
    <dgm:pt modelId="{F1DCC119-8B39-415B-9ECA-9860EE88F0B6}" type="pres">
      <dgm:prSet presAssocID="{241401FD-BE6D-493F-9F6E-451D24311EA6}" presName="descendantText" presStyleLbl="alignAccFollowNode1" presStyleIdx="2" presStyleCnt="6">
        <dgm:presLayoutVars>
          <dgm:bulletEnabled val="1"/>
        </dgm:presLayoutVars>
      </dgm:prSet>
      <dgm:spPr/>
      <dgm:t>
        <a:bodyPr/>
        <a:lstStyle/>
        <a:p>
          <a:endParaRPr lang="en-US"/>
        </a:p>
      </dgm:t>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t>
        <a:bodyPr/>
        <a:lstStyle/>
        <a:p>
          <a:endParaRPr lang="en-US"/>
        </a:p>
      </dgm:t>
    </dgm:pt>
    <dgm:pt modelId="{14E8E65F-676D-4E93-BFBA-6CCE80A7B3BB}" type="pres">
      <dgm:prSet presAssocID="{52E69895-9394-4883-9F31-F436D150E5B4}" presName="descendantText" presStyleLbl="alignAccFollowNode1" presStyleIdx="3" presStyleCnt="6">
        <dgm:presLayoutVars>
          <dgm:bulletEnabled val="1"/>
        </dgm:presLayoutVars>
      </dgm:prSet>
      <dgm:spPr/>
      <dgm:t>
        <a:bodyPr/>
        <a:lstStyle/>
        <a:p>
          <a:endParaRPr lang="en-US"/>
        </a:p>
      </dgm:t>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t>
        <a:bodyPr/>
        <a:lstStyle/>
        <a:p>
          <a:endParaRPr lang="en-US"/>
        </a:p>
      </dgm:t>
    </dgm:pt>
    <dgm:pt modelId="{F0642862-B435-41FE-8A20-A0A11103CDC4}" type="pres">
      <dgm:prSet presAssocID="{0BF58517-0AB0-45B8-92D5-1C46FE1D9BFF}" presName="descendantText" presStyleLbl="alignAccFollowNode1" presStyleIdx="4" presStyleCnt="6">
        <dgm:presLayoutVars>
          <dgm:bulletEnabled val="1"/>
        </dgm:presLayoutVars>
      </dgm:prSet>
      <dgm:spPr/>
      <dgm:t>
        <a:bodyPr/>
        <a:lstStyle/>
        <a:p>
          <a:endParaRPr lang="en-US"/>
        </a:p>
      </dgm:t>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t>
        <a:bodyPr/>
        <a:lstStyle/>
        <a:p>
          <a:endParaRPr lang="en-US"/>
        </a:p>
      </dgm:t>
    </dgm:pt>
    <dgm:pt modelId="{5F9EF339-C18C-49D8-B1AF-2080AE8D5F9E}" type="pres">
      <dgm:prSet presAssocID="{59AACB29-1183-4F46-8B1A-5F41BF6C7D85}" presName="descendantText" presStyleLbl="alignAccFollowNode1" presStyleIdx="5" presStyleCnt="6">
        <dgm:presLayoutVars>
          <dgm:bulletEnabled val="1"/>
        </dgm:presLayoutVars>
      </dgm:prSet>
      <dgm:spPr/>
      <dgm:t>
        <a:bodyPr/>
        <a:lstStyle/>
        <a:p>
          <a:endParaRPr lang="en-US"/>
        </a:p>
      </dgm:t>
    </dgm:pt>
  </dgm:ptLst>
  <dgm:cxnLst>
    <dgm:cxn modelId="{66CBFBDC-65FC-4DBC-9855-7A4761065A96}" srcId="{0BF58517-0AB0-45B8-92D5-1C46FE1D9BFF}" destId="{349ECE74-14EE-4D17-9E04-DE73A4257E60}" srcOrd="0" destOrd="0" parTransId="{E3FAB225-B922-4776-AC02-FE0A09E38E10}" sibTransId="{8628B0B4-3B13-41E5-BD5A-DE6D15B9FC5A}"/>
    <dgm:cxn modelId="{F2F4F1DA-E6C4-4D7D-9F42-66AD0A91E4E5}" type="presOf" srcId="{241401FD-BE6D-493F-9F6E-451D24311EA6}" destId="{0E006E8B-E6CE-4A39-B4B6-2F1CA893A2B5}" srcOrd="0" destOrd="0" presId="urn:microsoft.com/office/officeart/2005/8/layout/vList5"/>
    <dgm:cxn modelId="{CFAFC62D-7517-4693-BED7-D9B50459AEC9}" type="presOf" srcId="{0BF58517-0AB0-45B8-92D5-1C46FE1D9BFF}" destId="{E2A0C5EE-BF0C-42C5-A3D3-6C0FE87D368A}" srcOrd="0" destOrd="0" presId="urn:microsoft.com/office/officeart/2005/8/layout/vList5"/>
    <dgm:cxn modelId="{33B1B05D-A2BB-4C10-B2F1-96EF752EDFDF}" type="presOf" srcId="{E776E8AF-6706-4DDE-AE8F-F90B69D162E0}" destId="{14E8E65F-676D-4E93-BFBA-6CCE80A7B3BB}" srcOrd="0" destOrd="1" presId="urn:microsoft.com/office/officeart/2005/8/layout/vList5"/>
    <dgm:cxn modelId="{A70D3500-3AD5-4EF6-8405-E4D808C8D1B8}" type="presOf" srcId="{A808FED3-1D50-4F88-9908-54371C9E47E6}" destId="{85C7BE44-2F1C-40B0-9E69-8C52F03671AB}" srcOrd="0" destOrd="0" presId="urn:microsoft.com/office/officeart/2005/8/layout/vList5"/>
    <dgm:cxn modelId="{7E3E89BD-CCA1-4CEE-8C21-52C77DE3843A}" srcId="{59AACB29-1183-4F46-8B1A-5F41BF6C7D85}" destId="{CE7140EE-0589-4876-9A16-D30E24641A10}" srcOrd="1" destOrd="0" parTransId="{D27CA529-3F20-4F9D-AEC0-7179A7A6B03D}" sibTransId="{52FC1D45-2490-47B4-927B-810D4438C3A2}"/>
    <dgm:cxn modelId="{EA7518B7-19A6-48BA-9BA1-157680C8665E}" type="presOf" srcId="{32714793-1697-4373-A3D0-CF4027A66D3F}" destId="{85C7BE44-2F1C-40B0-9E69-8C52F03671AB}" srcOrd="0" destOrd="1" presId="urn:microsoft.com/office/officeart/2005/8/layout/vList5"/>
    <dgm:cxn modelId="{8D0189D6-B289-4464-9657-AC1F134E1B27}" type="presOf" srcId="{50349828-9B57-4E38-B3DE-12ABC52DD242}" destId="{F1DCC119-8B39-415B-9ECA-9860EE88F0B6}"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53C52F76-91CE-4CA0-8AC3-FC2473765FD0}" srcId="{241401FD-BE6D-493F-9F6E-451D24311EA6}" destId="{14BF767D-535A-40DB-831C-15347DA5043B}" srcOrd="1" destOrd="0" parTransId="{58AF909E-5165-44D9-AE25-41A4BB3501D7}" sibTransId="{9B436C79-F8AE-453A-A271-6B3C008CB934}"/>
    <dgm:cxn modelId="{C393B81B-A5FC-4D9D-A942-DFF246FA5D59}" srcId="{59AACB29-1183-4F46-8B1A-5F41BF6C7D85}" destId="{294FD496-7D59-4939-87EF-933B56D93913}" srcOrd="0" destOrd="0" parTransId="{37CF046D-4C06-42C6-99A0-06C769E9C718}" sibTransId="{A6DBF7C0-917E-4E07-AFC8-9B8037D39F85}"/>
    <dgm:cxn modelId="{5C1512F1-23ED-4BDE-A073-EE78FF1C027A}" srcId="{2184C02C-B270-4091-B2A9-DCE26E87BF2D}" destId="{7B414F5A-C236-409A-A6BF-9584CF98A164}" srcOrd="1" destOrd="0" parTransId="{4270A5C7-95FE-451A-96F8-093EF85A3211}" sibTransId="{6C0E07C6-0F1F-4FE4-917B-933FAEA39D20}"/>
    <dgm:cxn modelId="{775C8B4B-6EA9-4E64-B21C-156C0DF92FB4}" type="presOf" srcId="{14BF767D-535A-40DB-831C-15347DA5043B}" destId="{F1DCC119-8B39-415B-9ECA-9860EE88F0B6}" srcOrd="0" destOrd="1"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9CE005B8-C956-483A-A25B-CDDAF24848DC}" type="presOf" srcId="{0D22BEA2-74C8-4823-A0C2-ACF510FB30EF}" destId="{14E8E65F-676D-4E93-BFBA-6CCE80A7B3BB}" srcOrd="0" destOrd="0" presId="urn:microsoft.com/office/officeart/2005/8/layout/vList5"/>
    <dgm:cxn modelId="{A9BC94CF-44F7-4A6F-A50D-1832A3502F4A}" type="presOf" srcId="{2184C02C-B270-4091-B2A9-DCE26E87BF2D}" destId="{C86A8F79-968D-48A9-9AD6-6AEC846FE4D9}"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A6CF3F4F-C68E-403D-A6A9-6A96444351E7}" type="presOf" srcId="{97D06BD5-E2FB-4A6F-83E0-BE242FF28CB2}" destId="{60FE5E29-60E1-4AD1-B420-158365DD2136}" srcOrd="0" destOrd="0" presId="urn:microsoft.com/office/officeart/2005/8/layout/vList5"/>
    <dgm:cxn modelId="{B455030D-1C0F-4FFE-B88C-238F62CEFEB4}" type="presOf" srcId="{7B414F5A-C236-409A-A6BF-9584CF98A164}" destId="{60FE5E29-60E1-4AD1-B420-158365DD2136}" srcOrd="0" destOrd="1"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493D68B4-1D8F-4BDF-936B-8FBD5CE3FB83}" srcId="{44FF51EC-6F57-4A2C-BC6A-3D242B837BCF}" destId="{2184C02C-B270-4091-B2A9-DCE26E87BF2D}" srcOrd="1" destOrd="0" parTransId="{008B931C-001F-4781-BF62-567630681648}" sibTransId="{D228D803-C307-455F-A52A-9CCEB16F0348}"/>
    <dgm:cxn modelId="{1DE537DA-35C3-4987-B70C-D81376BD8A36}" srcId="{44FF51EC-6F57-4A2C-BC6A-3D242B837BCF}" destId="{7151FC6E-2EAD-478B-A694-C1F99384C164}" srcOrd="0" destOrd="0" parTransId="{D6A1684F-CA69-471E-9BBC-09CE7F645DC4}" sibTransId="{8A02DF3D-1A06-4B39-A830-08071E89B41A}"/>
    <dgm:cxn modelId="{8E4252A5-7C1B-4475-9551-C7582B807719}" type="presOf" srcId="{294FD496-7D59-4939-87EF-933B56D93913}" destId="{5F9EF339-C18C-49D8-B1AF-2080AE8D5F9E}" srcOrd="0" destOrd="0" presId="urn:microsoft.com/office/officeart/2005/8/layout/vList5"/>
    <dgm:cxn modelId="{26111F59-F3F7-4102-9B06-79CEFAF88882}" srcId="{241401FD-BE6D-493F-9F6E-451D24311EA6}" destId="{50349828-9B57-4E38-B3DE-12ABC52DD242}" srcOrd="0" destOrd="0" parTransId="{C75D5AD1-171D-4309-A921-814DE4B12D8C}" sibTransId="{EB6BA1C0-9A24-4E03-B974-075D0F65F6C3}"/>
    <dgm:cxn modelId="{6ADC9695-0D94-4159-AB86-371003BDEB17}" type="presOf" srcId="{7151FC6E-2EAD-478B-A694-C1F99384C164}" destId="{2B80D8C5-38A8-4249-86BA-6C6702B044EB}"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26332E80-5DA7-42B2-856B-10FC146D32CF}" srcId="{44FF51EC-6F57-4A2C-BC6A-3D242B837BCF}" destId="{59AACB29-1183-4F46-8B1A-5F41BF6C7D85}" srcOrd="5" destOrd="0" parTransId="{6AED8771-C216-4FD1-82D5-62F832D0E721}" sibTransId="{597AAFD7-95A6-43BA-AC8A-DD53D4A4D8F1}"/>
    <dgm:cxn modelId="{546C7BE2-E68D-4673-9D9B-3A59826F62F6}" srcId="{52E69895-9394-4883-9F31-F436D150E5B4}" destId="{E776E8AF-6706-4DDE-AE8F-F90B69D162E0}" srcOrd="1" destOrd="0" parTransId="{F616E11F-E20C-4F35-AE9B-297F0CA00B99}" sibTransId="{6EFFF1F1-50CA-4B1C-A39D-7D36A9A57859}"/>
    <dgm:cxn modelId="{21D3B29D-AAE9-4692-A6C8-F6C124DC78A3}" srcId="{44FF51EC-6F57-4A2C-BC6A-3D242B837BCF}" destId="{52E69895-9394-4883-9F31-F436D150E5B4}" srcOrd="3" destOrd="0" parTransId="{8B5C4033-67EC-42A8-90CB-51E7EBC1F98D}" sibTransId="{AE22A68A-C497-488D-9279-CBFDFD444B19}"/>
    <dgm:cxn modelId="{2250E287-5A8B-4C17-8E43-AF2A367FE9BE}" type="presOf" srcId="{44FF51EC-6F57-4A2C-BC6A-3D242B837BCF}" destId="{F00F0DDD-8F0D-40C7-B288-204DE05F41E4}" srcOrd="0" destOrd="0" presId="urn:microsoft.com/office/officeart/2005/8/layout/vList5"/>
    <dgm:cxn modelId="{5F270B49-2E71-4CCA-A33A-6033D7463609}" type="presOf" srcId="{349ECE74-14EE-4D17-9E04-DE73A4257E60}" destId="{F0642862-B435-41FE-8A20-A0A11103CDC4}" srcOrd="0" destOrd="0" presId="urn:microsoft.com/office/officeart/2005/8/layout/vList5"/>
    <dgm:cxn modelId="{E90D615D-892B-4E9B-B560-1E429249802F}" srcId="{2184C02C-B270-4091-B2A9-DCE26E87BF2D}" destId="{97D06BD5-E2FB-4A6F-83E0-BE242FF28CB2}" srcOrd="0" destOrd="0" parTransId="{3D3E8728-B8E9-4E2B-8A87-BCAE7E37417D}" sibTransId="{905DB077-E4A3-4114-96E1-282DB91F8798}"/>
    <dgm:cxn modelId="{E0B67C0E-6D09-4049-94E0-50B385DBC79E}" type="presOf" srcId="{52E69895-9394-4883-9F31-F436D150E5B4}" destId="{36BDDE3D-9689-42BA-90FD-1AC02411BDF3}" srcOrd="0" destOrd="0" presId="urn:microsoft.com/office/officeart/2005/8/layout/vList5"/>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t>
        <a:bodyPr/>
        <a:lstStyle/>
        <a:p>
          <a:endParaRPr lang="en-US"/>
        </a:p>
      </dgm:t>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t>
        <a:bodyPr/>
        <a:lstStyle/>
        <a:p>
          <a:endParaRPr lang="en-US"/>
        </a:p>
      </dgm:t>
    </dgm:pt>
    <dgm:pt modelId="{C7B8AB94-2635-4C97-A7D2-28D10390BE0E}" type="pres">
      <dgm:prSet presAssocID="{D38235FA-9CCA-4BB6-B012-F5BD72BE565D}" presName="parentText" presStyleLbl="node1" presStyleIdx="0" presStyleCnt="4">
        <dgm:presLayoutVars>
          <dgm:chMax val="0"/>
          <dgm:bulletEnabled val="1"/>
        </dgm:presLayoutVars>
      </dgm:prSet>
      <dgm:spPr/>
      <dgm:t>
        <a:bodyPr/>
        <a:lstStyle/>
        <a:p>
          <a:endParaRPr lang="en-US"/>
        </a:p>
      </dgm:t>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t>
        <a:bodyPr/>
        <a:lstStyle/>
        <a:p>
          <a:endParaRPr lang="en-US"/>
        </a:p>
      </dgm:t>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t>
        <a:bodyPr/>
        <a:lstStyle/>
        <a:p>
          <a:endParaRPr lang="en-US"/>
        </a:p>
      </dgm:t>
    </dgm:pt>
    <dgm:pt modelId="{EC1C3EBD-975D-4E6C-84B8-DD769005BDF2}" type="pres">
      <dgm:prSet presAssocID="{FB3EBD3A-1B9C-497E-9A3E-B0134BBE0743}" presName="parentText" presStyleLbl="node1" presStyleIdx="1" presStyleCnt="4">
        <dgm:presLayoutVars>
          <dgm:chMax val="0"/>
          <dgm:bulletEnabled val="1"/>
        </dgm:presLayoutVars>
      </dgm:prSet>
      <dgm:spPr/>
      <dgm:t>
        <a:bodyPr/>
        <a:lstStyle/>
        <a:p>
          <a:endParaRPr lang="en-US"/>
        </a:p>
      </dgm:t>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t>
        <a:bodyPr/>
        <a:lstStyle/>
        <a:p>
          <a:endParaRPr lang="en-US"/>
        </a:p>
      </dgm:t>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t>
        <a:bodyPr/>
        <a:lstStyle/>
        <a:p>
          <a:endParaRPr lang="en-US"/>
        </a:p>
      </dgm:t>
    </dgm:pt>
    <dgm:pt modelId="{98DE3B68-3515-4562-9EC4-402245CEDF65}" type="pres">
      <dgm:prSet presAssocID="{04A7C66B-1AB3-405F-A42C-9C302DFFF0DE}" presName="parentText" presStyleLbl="node1" presStyleIdx="2" presStyleCnt="4">
        <dgm:presLayoutVars>
          <dgm:chMax val="0"/>
          <dgm:bulletEnabled val="1"/>
        </dgm:presLayoutVars>
      </dgm:prSet>
      <dgm:spPr/>
      <dgm:t>
        <a:bodyPr/>
        <a:lstStyle/>
        <a:p>
          <a:endParaRPr lang="en-US"/>
        </a:p>
      </dgm:t>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t>
        <a:bodyPr/>
        <a:lstStyle/>
        <a:p>
          <a:endParaRPr lang="en-US"/>
        </a:p>
      </dgm:t>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t>
        <a:bodyPr/>
        <a:lstStyle/>
        <a:p>
          <a:endParaRPr lang="en-US"/>
        </a:p>
      </dgm:t>
    </dgm:pt>
    <dgm:pt modelId="{CBEBEB79-47FA-411C-AB0D-E06AC10DD64D}" type="pres">
      <dgm:prSet presAssocID="{D17D38B5-73EE-4A99-BE91-A4304421511F}" presName="parentText" presStyleLbl="node1" presStyleIdx="3" presStyleCnt="4">
        <dgm:presLayoutVars>
          <dgm:chMax val="0"/>
          <dgm:bulletEnabled val="1"/>
        </dgm:presLayoutVars>
      </dgm:prSet>
      <dgm:spPr/>
      <dgm:t>
        <a:bodyPr/>
        <a:lstStyle/>
        <a:p>
          <a:endParaRPr lang="en-US"/>
        </a:p>
      </dgm:t>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t>
        <a:bodyPr/>
        <a:lstStyle/>
        <a:p>
          <a:endParaRPr lang="en-US"/>
        </a:p>
      </dgm:t>
    </dgm:pt>
  </dgm:ptLst>
  <dgm:cxnLst>
    <dgm:cxn modelId="{30BE5A12-DACD-4341-922C-63873F470280}" srcId="{9B63C08B-2107-4409-9D37-7686F2D3E535}" destId="{FB3EBD3A-1B9C-497E-9A3E-B0134BBE0743}" srcOrd="1" destOrd="0" parTransId="{8E5A7F41-1374-4CB6-A434-80B094C4BD10}" sibTransId="{58FA0644-39D6-4CCD-BB70-FB6A14008790}"/>
    <dgm:cxn modelId="{F6C3E3F4-92E2-4C2E-AE94-FFFE528C9B98}" srcId="{9B63C08B-2107-4409-9D37-7686F2D3E535}" destId="{D17D38B5-73EE-4A99-BE91-A4304421511F}" srcOrd="3" destOrd="0" parTransId="{B56C4381-7E57-4B6F-A090-7CEB4A0B423D}" sibTransId="{68A22D5A-8BE5-40AA-AF64-D8A9DCBB1564}"/>
    <dgm:cxn modelId="{B67B569B-0B0B-4C7F-AC47-0843551BED93}" type="presOf" srcId="{D1B77AAD-E10B-45ED-ACB9-F1572DF0D095}" destId="{98D535B2-29F3-4FD8-AB7A-C3CE11898715}" srcOrd="0"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50BE7618-47F2-4A13-A4A7-F190CFC5CF4E}" type="presOf" srcId="{D38235FA-9CCA-4BB6-B012-F5BD72BE565D}" destId="{33296F43-B817-4BDD-AAE1-A439734B3C2E}" srcOrd="0" destOrd="0" presId="urn:microsoft.com/office/officeart/2005/8/layout/list1"/>
    <dgm:cxn modelId="{3F3C5EA2-8EE2-4882-9D5A-121B312FCC17}" type="presOf" srcId="{D0DBE99E-5F16-470D-979D-BD595C363423}" destId="{9C7B9F47-65AA-4400-8D26-915F589D8071}"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E4147E08-4EE1-45FC-8B30-17F004DA6813}" srcId="{04A7C66B-1AB3-405F-A42C-9C302DFFF0DE}" destId="{E5D1A16B-D219-48FB-8B9B-4F90E9744F09}" srcOrd="0" destOrd="0" parTransId="{61B1F49C-BF7E-425F-95AC-76779A826671}" sibTransId="{E35411B6-0FA9-4A19-9E9F-F99C6B4A51D0}"/>
    <dgm:cxn modelId="{59F26AAD-B215-4585-A01F-1F6F56902A63}" type="presOf" srcId="{D17D38B5-73EE-4A99-BE91-A4304421511F}" destId="{1F75259C-E7BC-4AEB-93AC-EF0517A343CD}" srcOrd="0"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D1C416AD-E4BD-4DA1-9DA7-8FA4DD21D4C3}" type="presOf" srcId="{FB3EBD3A-1B9C-497E-9A3E-B0134BBE0743}" destId="{4CE3F161-2C42-4689-AAC4-C21CBC17B657}" srcOrd="0" destOrd="0" presId="urn:microsoft.com/office/officeart/2005/8/layout/list1"/>
    <dgm:cxn modelId="{CCA8B2E6-64DA-48D5-BE23-AA1BE92ADFB8}" type="presOf" srcId="{D38235FA-9CCA-4BB6-B012-F5BD72BE565D}" destId="{C7B8AB94-2635-4C97-A7D2-28D10390BE0E}" srcOrd="1"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321E29C-03A5-412A-84D4-8415C623D22C}" srcId="{9B63C08B-2107-4409-9D37-7686F2D3E535}" destId="{04A7C66B-1AB3-405F-A42C-9C302DFFF0DE}" srcOrd="2" destOrd="0" parTransId="{00A81BAE-EB43-4E2B-9A38-E5E35D307E18}" sibTransId="{CE56CE6A-E406-49B5-9E19-ED50AC5C94A6}"/>
    <dgm:cxn modelId="{08CD98BE-CC75-4107-BCD4-DC22DAC13CD5}" type="presOf" srcId="{04A7C66B-1AB3-405F-A42C-9C302DFFF0DE}" destId="{D67E9F8C-B109-43E3-B75D-3D2BF7AD7317}" srcOrd="0" destOrd="0" presId="urn:microsoft.com/office/officeart/2005/8/layout/list1"/>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lvl="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buNone/>
          </a:pPr>
          <a:r>
            <a:rPr lang="en-AU" sz="1050" kern="1200" dirty="0">
              <a:latin typeface="Arial"/>
              <a:ea typeface="+mn-ea"/>
              <a:cs typeface="+mn-cs"/>
            </a:rPr>
            <a:t>Compromise - Partial Win/Lose</a:t>
          </a:r>
        </a:p>
        <a:p>
          <a:pPr lvl="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lvl="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lvl="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lvl="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lvl="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2C6740" w:rsidRDefault="006B0357" w:rsidP="006B0357">
          <w:pPr>
            <w:pStyle w:val="9E90DD9B444E4685A73E36652B169F21"/>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15"/>
    <w:rsid w:val="002C6740"/>
    <w:rsid w:val="004102E9"/>
    <w:rsid w:val="006B0357"/>
    <w:rsid w:val="00B548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357"/>
    <w:rPr>
      <w:color w:val="808080"/>
    </w:rPr>
  </w:style>
  <w:style w:type="paragraph" w:customStyle="1" w:styleId="9E90DD9B444E4685A73E36652B169F21">
    <w:name w:val="9E90DD9B444E4685A73E36652B169F21"/>
    <w:rsid w:val="006B0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ECA4E8-27F8-439E-AA3A-6409669D0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Template>
  <TotalTime>91</TotalTime>
  <Pages>5</Pages>
  <Words>748</Words>
  <Characters>4266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HD</cp:lastModifiedBy>
  <cp:revision>5</cp:revision>
  <dcterms:created xsi:type="dcterms:W3CDTF">2021-10-20T05:12:00Z</dcterms:created>
  <dcterms:modified xsi:type="dcterms:W3CDTF">2022-03-31T08:07:00Z</dcterms:modified>
</cp:coreProperties>
</file>